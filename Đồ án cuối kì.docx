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png"/>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color w:val="auto"/>
          <w:sz w:val="20"/>
        </w:rPr>
      </w:sdtEndPr>
      <w:sdtContent>
        <w:p w14:paraId="5B0CCA9D" w14:textId="67AE930F" w:rsidR="00F27439" w:rsidRDefault="00F27439" w:rsidP="00F27439">
          <w:pPr>
            <w:pStyle w:val="NoSpacing"/>
            <w:jc w:val="center"/>
            <w:rPr>
              <w:sz w:val="44"/>
            </w:rPr>
          </w:pPr>
          <w:r w:rsidRPr="00F27439">
            <w:rPr>
              <w:noProof/>
              <w:sz w:val="44"/>
              <w:lang w:eastAsia="en-US"/>
            </w:rPr>
            <w:drawing>
              <wp:anchor distT="0" distB="0" distL="114300" distR="114300" simplePos="0" relativeHeight="251662336" behindDoc="1" locked="0" layoutInCell="1" allowOverlap="1" wp14:anchorId="3C7FCC2D" wp14:editId="018887CE">
                <wp:simplePos x="0" y="0"/>
                <wp:positionH relativeFrom="margin">
                  <wp:posOffset>-1122903</wp:posOffset>
                </wp:positionH>
                <wp:positionV relativeFrom="paragraph">
                  <wp:posOffset>-1057087</wp:posOffset>
                </wp:positionV>
                <wp:extent cx="7686675" cy="1000674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u-khung-vien-dep-4.jpg"/>
                        <pic:cNvPicPr/>
                      </pic:nvPicPr>
                      <pic:blipFill>
                        <a:blip r:embed="rId10">
                          <a:extLst>
                            <a:ext uri="{28A0092B-C50C-407E-A947-70E740481C1C}">
                              <a14:useLocalDpi xmlns:a14="http://schemas.microsoft.com/office/drawing/2010/main" val="0"/>
                            </a:ext>
                          </a:extLst>
                        </a:blip>
                        <a:stretch>
                          <a:fillRect/>
                        </a:stretch>
                      </pic:blipFill>
                      <pic:spPr>
                        <a:xfrm>
                          <a:off x="0" y="0"/>
                          <a:ext cx="7702250" cy="10027025"/>
                        </a:xfrm>
                        <a:prstGeom prst="rect">
                          <a:avLst/>
                        </a:prstGeom>
                      </pic:spPr>
                    </pic:pic>
                  </a:graphicData>
                </a:graphic>
                <wp14:sizeRelH relativeFrom="page">
                  <wp14:pctWidth>0</wp14:pctWidth>
                </wp14:sizeRelH>
                <wp14:sizeRelV relativeFrom="page">
                  <wp14:pctHeight>0</wp14:pctHeight>
                </wp14:sizeRelV>
              </wp:anchor>
            </w:drawing>
          </w:r>
          <w:r w:rsidR="00F02A3F" w:rsidRPr="00F27439">
            <w:rPr>
              <w:noProof/>
              <w:sz w:val="44"/>
              <w:lang w:eastAsia="en-US"/>
            </w:rPr>
            <mc:AlternateContent>
              <mc:Choice Requires="wps">
                <w:drawing>
                  <wp:anchor distT="0" distB="0" distL="114300" distR="114300" simplePos="0" relativeHeight="251660288" behindDoc="0" locked="0" layoutInCell="1" allowOverlap="0" wp14:anchorId="69BACFD4" wp14:editId="3EC3EAE2">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2FFFEE" w14:textId="0574A6E2" w:rsidR="00F4294A" w:rsidRDefault="00F4294A">
                                <w:pPr>
                                  <w:pStyle w:val="ContactInfo"/>
                                </w:pPr>
                                <w:sdt>
                                  <w:sdtPr>
                                    <w:alias w:val="Name"/>
                                    <w:tag w:val=""/>
                                    <w:id w:val="-304397026"/>
                                    <w:placeholder>
                                      <w:docPart w:val="9CBB7111709141E297CB6AF09A8911A4"/>
                                    </w:placeholder>
                                    <w:dataBinding w:prefixMappings="xmlns:ns0='http://purl.org/dc/elements/1.1/' xmlns:ns1='http://schemas.openxmlformats.org/package/2006/metadata/core-properties' " w:xpath="/ns1:coreProperties[1]/ns0:creator[1]" w:storeItemID="{6C3C8BC8-F283-45AE-878A-BAB7291924A1}"/>
                                    <w:text/>
                                  </w:sdtPr>
                                  <w:sdtContent>
                                    <w:r>
                                      <w:t>Thành phố Hồ Chí Mình</w:t>
                                    </w:r>
                                  </w:sdtContent>
                                </w:sdt>
                                <w:r>
                                  <w:t> | </w:t>
                                </w:r>
                                <w:sdt>
                                  <w:sdtPr>
                                    <w:alias w:val="Course Title"/>
                                    <w:tag w:val=""/>
                                    <w:id w:val="-728219936"/>
                                    <w:placeholder>
                                      <w:docPart w:val="B9DEDDEDCA09419997725FC63A4C5277"/>
                                    </w:placeholder>
                                    <w:dataBinding w:prefixMappings="xmlns:ns0='http://purl.org/dc/elements/1.1/' xmlns:ns1='http://schemas.openxmlformats.org/package/2006/metadata/core-properties' " w:xpath="/ns1:coreProperties[1]/ns1:keywords[1]" w:storeItemID="{6C3C8BC8-F283-45AE-878A-BAB7291924A1}"/>
                                    <w:text/>
                                  </w:sdtPr>
                                  <w:sdtContent>
                                    <w:r>
                                      <w:t>CTDLVGT</w:t>
                                    </w:r>
                                  </w:sdtContent>
                                </w:sdt>
                                <w:r>
                                  <w:t> | </w:t>
                                </w:r>
                                <w:sdt>
                                  <w:sdtPr>
                                    <w:alias w:val="Date"/>
                                    <w:tag w:val=""/>
                                    <w:id w:val="2032065285"/>
                                    <w:placeholder>
                                      <w:docPart w:val="4294FFCB199E4885BBB8BCFA778C6276"/>
                                    </w:placeholder>
                                    <w:dataBinding w:prefixMappings="xmlns:ns0='http://schemas.microsoft.com/office/2006/coverPageProps' " w:xpath="/ns0:CoverPageProperties[1]/ns0:PublishDate[1]" w:storeItemID="{55AF091B-3C7A-41E3-B477-F2FDAA23CFDA}"/>
                                    <w:date w:fullDate="2020-09-09T00:00:00Z">
                                      <w:dateFormat w:val="MMMM d, yyyy"/>
                                      <w:lid w:val="en-US"/>
                                      <w:storeMappedDataAs w:val="dateTime"/>
                                      <w:calendar w:val="gregorian"/>
                                    </w:date>
                                  </w:sdtPr>
                                  <w:sdtContent>
                                    <w:r>
                                      <w:t>September 9, 2020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69BACFD4" id="_x0000_t202" coordsize="21600,21600" o:spt="202" path="m,l,21600r21600,l21600,xe">
                    <v:stroke joinstyle="miter"/>
                    <v:path gradientshapeok="t" o:connecttype="rect"/>
                  </v:shapetype>
                  <v:shape id="Text Box 20" o:spid="_x0000_s1026" type="#_x0000_t202" style="position:absolute;left:0;text-align:left;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14:paraId="462FFFEE" w14:textId="0574A6E2" w:rsidR="00F4294A" w:rsidRDefault="00F4294A">
                          <w:pPr>
                            <w:pStyle w:val="ContactInfo"/>
                          </w:pPr>
                          <w:sdt>
                            <w:sdtPr>
                              <w:alias w:val="Name"/>
                              <w:tag w:val=""/>
                              <w:id w:val="-304397026"/>
                              <w:placeholder>
                                <w:docPart w:val="9CBB7111709141E297CB6AF09A8911A4"/>
                              </w:placeholder>
                              <w:dataBinding w:prefixMappings="xmlns:ns0='http://purl.org/dc/elements/1.1/' xmlns:ns1='http://schemas.openxmlformats.org/package/2006/metadata/core-properties' " w:xpath="/ns1:coreProperties[1]/ns0:creator[1]" w:storeItemID="{6C3C8BC8-F283-45AE-878A-BAB7291924A1}"/>
                              <w:text/>
                            </w:sdtPr>
                            <w:sdtContent>
                              <w:r>
                                <w:t>Thành phố Hồ Chí Mình</w:t>
                              </w:r>
                            </w:sdtContent>
                          </w:sdt>
                          <w:r>
                            <w:t> | </w:t>
                          </w:r>
                          <w:sdt>
                            <w:sdtPr>
                              <w:alias w:val="Course Title"/>
                              <w:tag w:val=""/>
                              <w:id w:val="-728219936"/>
                              <w:placeholder>
                                <w:docPart w:val="B9DEDDEDCA09419997725FC63A4C5277"/>
                              </w:placeholder>
                              <w:dataBinding w:prefixMappings="xmlns:ns0='http://purl.org/dc/elements/1.1/' xmlns:ns1='http://schemas.openxmlformats.org/package/2006/metadata/core-properties' " w:xpath="/ns1:coreProperties[1]/ns1:keywords[1]" w:storeItemID="{6C3C8BC8-F283-45AE-878A-BAB7291924A1}"/>
                              <w:text/>
                            </w:sdtPr>
                            <w:sdtContent>
                              <w:r>
                                <w:t>CTDLVGT</w:t>
                              </w:r>
                            </w:sdtContent>
                          </w:sdt>
                          <w:r>
                            <w:t> | </w:t>
                          </w:r>
                          <w:sdt>
                            <w:sdtPr>
                              <w:alias w:val="Date"/>
                              <w:tag w:val=""/>
                              <w:id w:val="2032065285"/>
                              <w:placeholder>
                                <w:docPart w:val="4294FFCB199E4885BBB8BCFA778C6276"/>
                              </w:placeholder>
                              <w:dataBinding w:prefixMappings="xmlns:ns0='http://schemas.microsoft.com/office/2006/coverPageProps' " w:xpath="/ns0:CoverPageProperties[1]/ns0:PublishDate[1]" w:storeItemID="{55AF091B-3C7A-41E3-B477-F2FDAA23CFDA}"/>
                              <w:date w:fullDate="2020-09-09T00:00:00Z">
                                <w:dateFormat w:val="MMMM d, yyyy"/>
                                <w:lid w:val="en-US"/>
                                <w:storeMappedDataAs w:val="dateTime"/>
                                <w:calendar w:val="gregorian"/>
                              </w:date>
                            </w:sdtPr>
                            <w:sdtContent>
                              <w:r>
                                <w:t>September 9, 2020</w:t>
                              </w:r>
                            </w:sdtContent>
                          </w:sdt>
                        </w:p>
                      </w:txbxContent>
                    </v:textbox>
                    <w10:wrap type="square" anchorx="margin" anchory="margin"/>
                  </v:shape>
                </w:pict>
              </mc:Fallback>
            </mc:AlternateContent>
          </w:r>
          <w:r w:rsidRPr="00F27439">
            <w:rPr>
              <w:sz w:val="44"/>
            </w:rPr>
            <w:t>Trường Đại học Tài Nguyên và Môi Trường</w:t>
          </w:r>
        </w:p>
        <w:p w14:paraId="14C5D72F" w14:textId="77777777" w:rsidR="00F27439" w:rsidRDefault="00F27439" w:rsidP="00F27439">
          <w:pPr>
            <w:pStyle w:val="NoSpacing"/>
            <w:jc w:val="center"/>
            <w:rPr>
              <w:sz w:val="32"/>
            </w:rPr>
          </w:pPr>
          <w:r>
            <w:rPr>
              <w:sz w:val="32"/>
            </w:rPr>
            <w:t>Khoa Hệ Thống Thông Tin và Viễn Thám</w:t>
          </w:r>
        </w:p>
        <w:p w14:paraId="04DCDA01" w14:textId="77777777" w:rsidR="00F27439" w:rsidRDefault="00F27439" w:rsidP="00F27439">
          <w:pPr>
            <w:pStyle w:val="NoSpacing"/>
            <w:jc w:val="center"/>
            <w:rPr>
              <w:sz w:val="32"/>
            </w:rPr>
          </w:pPr>
          <w:r>
            <w:rPr>
              <w:sz w:val="32"/>
            </w:rPr>
            <w:t>Ngành Công nghệ thông tin</w:t>
          </w:r>
        </w:p>
        <w:p w14:paraId="27A4071F" w14:textId="77777777" w:rsidR="00F27439" w:rsidRDefault="00DC181F" w:rsidP="00F27439">
          <w:pPr>
            <w:pStyle w:val="NoSpacing"/>
            <w:jc w:val="center"/>
            <w:rPr>
              <w:sz w:val="32"/>
            </w:rPr>
          </w:pPr>
          <w:r>
            <w:rPr>
              <w:noProof/>
              <w:sz w:val="44"/>
              <w:lang w:eastAsia="en-US"/>
            </w:rPr>
            <w:drawing>
              <wp:inline distT="0" distB="0" distL="0" distR="0" wp14:anchorId="7D16A508" wp14:editId="68C6284D">
                <wp:extent cx="2133600"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nmt.jpg"/>
                        <pic:cNvPicPr/>
                      </pic:nvPicPr>
                      <pic:blipFill>
                        <a:blip r:embed="rId11">
                          <a:extLst>
                            <a:ext uri="{28A0092B-C50C-407E-A947-70E740481C1C}">
                              <a14:useLocalDpi xmlns:a14="http://schemas.microsoft.com/office/drawing/2010/main" val="0"/>
                            </a:ext>
                          </a:extLst>
                        </a:blip>
                        <a:stretch>
                          <a:fillRect/>
                        </a:stretch>
                      </pic:blipFill>
                      <pic:spPr>
                        <a:xfrm>
                          <a:off x="0" y="0"/>
                          <a:ext cx="2133600" cy="2143125"/>
                        </a:xfrm>
                        <a:prstGeom prst="rect">
                          <a:avLst/>
                        </a:prstGeom>
                      </pic:spPr>
                    </pic:pic>
                  </a:graphicData>
                </a:graphic>
              </wp:inline>
            </w:drawing>
          </w:r>
        </w:p>
        <w:p w14:paraId="0EA49E17" w14:textId="77777777" w:rsidR="004D70BF" w:rsidRDefault="004D70BF" w:rsidP="00F27439">
          <w:pPr>
            <w:pStyle w:val="NoSpacing"/>
            <w:jc w:val="center"/>
            <w:rPr>
              <w:sz w:val="32"/>
            </w:rPr>
          </w:pPr>
        </w:p>
        <w:p w14:paraId="45E21D04" w14:textId="77777777" w:rsidR="004D70BF" w:rsidRDefault="004D70BF" w:rsidP="004D70BF">
          <w:pPr>
            <w:pStyle w:val="NoSpacing"/>
            <w:rPr>
              <w:sz w:val="32"/>
            </w:rPr>
          </w:pPr>
        </w:p>
        <w:p w14:paraId="5AB1F0EC" w14:textId="557D603E" w:rsidR="00DC181F" w:rsidRDefault="00DC181F" w:rsidP="004D70BF">
          <w:pPr>
            <w:pStyle w:val="NoSpacing"/>
            <w:rPr>
              <w:sz w:val="32"/>
            </w:rPr>
          </w:pPr>
          <w:r w:rsidRPr="00F27439">
            <w:rPr>
              <w:noProof/>
              <w:sz w:val="44"/>
              <w:lang w:eastAsia="en-US"/>
            </w:rPr>
            <mc:AlternateContent>
              <mc:Choice Requires="wps">
                <w:drawing>
                  <wp:anchor distT="0" distB="0" distL="114300" distR="114300" simplePos="0" relativeHeight="251661312" behindDoc="0" locked="0" layoutInCell="1" allowOverlap="0" wp14:anchorId="150510AE" wp14:editId="4825A6F3">
                    <wp:simplePos x="0" y="0"/>
                    <wp:positionH relativeFrom="margin">
                      <wp:posOffset>137160</wp:posOffset>
                    </wp:positionH>
                    <wp:positionV relativeFrom="margin">
                      <wp:posOffset>3253740</wp:posOffset>
                    </wp:positionV>
                    <wp:extent cx="3943350" cy="1699260"/>
                    <wp:effectExtent l="0" t="0" r="7620" b="1524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699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2FD785" w14:textId="77777777" w:rsidR="00F4294A" w:rsidRDefault="00F4294A">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t>Đồ án cuối kì – Tạo DSLK nhân viên và khách hàng trong công ty ABC</w:t>
                                    </w:r>
                                  </w:sdtContent>
                                </w:sdt>
                              </w:p>
                              <w:p w14:paraId="756C00F9" w14:textId="77777777" w:rsidR="00F4294A" w:rsidRDefault="00F4294A">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t>ứng dụng danh sách liên kết để tra cứu thông tin khách hàng và nhân viên của công ty ABC</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95000</wp14:pctWidth>
                    </wp14:sizeRelH>
                    <wp14:sizeRelV relativeFrom="margin">
                      <wp14:pctHeight>0</wp14:pctHeight>
                    </wp14:sizeRelV>
                  </wp:anchor>
                </w:drawing>
              </mc:Choice>
              <mc:Fallback>
                <w:pict>
                  <v:shape w14:anchorId="150510AE" id="Text Box 21" o:spid="_x0000_s1027" type="#_x0000_t202" style="position:absolute;margin-left:10.8pt;margin-top:256.2pt;width:310.5pt;height:133.8pt;z-index:251661312;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" o:allowoverlap="f" filled="f" stroked="f" strokeweight=".5pt">
                    <v:textbox inset="0,0,0,0">
                      <w:txbxContent>
                        <w:p w14:paraId="7B2FD785" w14:textId="77777777" w:rsidR="00F4294A" w:rsidRDefault="00F4294A">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t>Đồ án cuối kì – Tạo DSLK nhân viên và khách hàng trong công ty ABC</w:t>
                              </w:r>
                            </w:sdtContent>
                          </w:sdt>
                        </w:p>
                        <w:p w14:paraId="756C00F9" w14:textId="77777777" w:rsidR="00F4294A" w:rsidRDefault="00F4294A">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t>ứng dụng danh sách liên kết để tra cứu thông tin khách hàng và nhân viên của công ty ABC</w:t>
                              </w:r>
                            </w:sdtContent>
                          </w:sdt>
                        </w:p>
                      </w:txbxContent>
                    </v:textbox>
                    <w10:wrap type="square" anchorx="margin" anchory="margin"/>
                  </v:shape>
                </w:pict>
              </mc:Fallback>
            </mc:AlternateContent>
          </w:r>
        </w:p>
        <w:p w14:paraId="77748491" w14:textId="77777777" w:rsidR="00DC181F" w:rsidRDefault="00DC181F" w:rsidP="004D70BF">
          <w:pPr>
            <w:pStyle w:val="NoSpacing"/>
            <w:jc w:val="right"/>
            <w:rPr>
              <w:sz w:val="32"/>
            </w:rPr>
          </w:pPr>
          <w:r>
            <w:rPr>
              <w:sz w:val="32"/>
            </w:rPr>
            <w:t>GV: ThS Cao Hoàng Khải</w:t>
          </w:r>
        </w:p>
        <w:p w14:paraId="4C0EB206" w14:textId="77777777" w:rsidR="00DC181F" w:rsidRDefault="00DC181F" w:rsidP="004D70BF">
          <w:pPr>
            <w:pStyle w:val="NoSpacing"/>
            <w:jc w:val="right"/>
            <w:rPr>
              <w:sz w:val="32"/>
            </w:rPr>
          </w:pPr>
          <w:r>
            <w:rPr>
              <w:sz w:val="32"/>
            </w:rPr>
            <w:t>SVTH: - Đỗ Thế Gia Huy - 0750080065</w:t>
          </w:r>
        </w:p>
        <w:p w14:paraId="6AD07A0D" w14:textId="7CBD0EEE" w:rsidR="00DC181F" w:rsidRDefault="00DC181F" w:rsidP="004D70BF">
          <w:pPr>
            <w:pStyle w:val="NoSpacing"/>
            <w:numPr>
              <w:ilvl w:val="0"/>
              <w:numId w:val="7"/>
            </w:numPr>
            <w:jc w:val="right"/>
            <w:rPr>
              <w:sz w:val="32"/>
            </w:rPr>
          </w:pPr>
          <w:r>
            <w:rPr>
              <w:sz w:val="32"/>
            </w:rPr>
            <w:t>Lê Văn Chiến – 0750060050</w:t>
          </w:r>
        </w:p>
        <w:p w14:paraId="5AE737D0" w14:textId="77777777" w:rsidR="00DC181F" w:rsidRDefault="00DC181F" w:rsidP="004D70BF">
          <w:pPr>
            <w:pStyle w:val="NoSpacing"/>
            <w:numPr>
              <w:ilvl w:val="0"/>
              <w:numId w:val="7"/>
            </w:numPr>
            <w:jc w:val="right"/>
            <w:rPr>
              <w:sz w:val="32"/>
            </w:rPr>
          </w:pPr>
          <w:r>
            <w:rPr>
              <w:sz w:val="32"/>
            </w:rPr>
            <w:t>Hà Trung Kiên - 0750080068</w:t>
          </w:r>
        </w:p>
        <w:p w14:paraId="73550066" w14:textId="77777777" w:rsidR="00DC181F" w:rsidRDefault="00DC181F" w:rsidP="004D70BF">
          <w:pPr>
            <w:pStyle w:val="NoSpacing"/>
            <w:ind w:left="720"/>
            <w:jc w:val="right"/>
            <w:rPr>
              <w:sz w:val="32"/>
            </w:rPr>
          </w:pPr>
          <w:r>
            <w:rPr>
              <w:sz w:val="32"/>
            </w:rPr>
            <w:t>Lớp : 07-CNTT2</w:t>
          </w:r>
        </w:p>
        <w:p w14:paraId="1EFD4118" w14:textId="77777777" w:rsidR="00DC181F" w:rsidRDefault="00DC181F" w:rsidP="004D70BF">
          <w:pPr>
            <w:pStyle w:val="NoSpacing"/>
            <w:jc w:val="right"/>
            <w:rPr>
              <w:sz w:val="32"/>
            </w:rPr>
          </w:pPr>
        </w:p>
        <w:p w14:paraId="02F95883" w14:textId="53F02DD8" w:rsidR="00F27439" w:rsidRPr="00F27439" w:rsidRDefault="00F27439" w:rsidP="00F65301">
          <w:pPr>
            <w:pStyle w:val="NoSpacing"/>
            <w:rPr>
              <w:sz w:val="32"/>
            </w:rPr>
          </w:pPr>
        </w:p>
        <w:p w14:paraId="32C544D3" w14:textId="77777777" w:rsidR="000F2B46" w:rsidRPr="00F27439" w:rsidRDefault="00F02A3F" w:rsidP="00F27439">
          <w:pPr>
            <w:pStyle w:val="NoSpacing"/>
            <w:rPr>
              <w:sz w:val="24"/>
            </w:rPr>
          </w:pPr>
          <w:r w:rsidRPr="00F27439">
            <w:br w:type="page"/>
          </w:r>
          <w:sdt>
            <w:sdtPr>
              <w:alias w:val="Title"/>
              <w:tag w:val=""/>
              <w:id w:val="-1603803888"/>
              <w:dataBinding w:prefixMappings="xmlns:ns0='http://purl.org/dc/elements/1.1/' xmlns:ns1='http://schemas.openxmlformats.org/package/2006/metadata/core-properties' " w:xpath="/ns1:coreProperties[1]/ns0:title[1]" w:storeItemID="{6C3C8BC8-F283-45AE-878A-BAB7291924A1}"/>
              <w:text/>
            </w:sdtPr>
            <w:sdtContent>
              <w:r w:rsidR="00DC181F">
                <w:t>Đồ án cuối kì – Tạo DSLK nhân viên và khách hàng trong công ty ABC</w:t>
              </w:r>
            </w:sdtContent>
          </w:sdt>
        </w:p>
      </w:sdtContent>
    </w:sdt>
    <w:bookmarkEnd w:id="4"/>
    <w:bookmarkEnd w:id="3"/>
    <w:bookmarkEnd w:id="2"/>
    <w:bookmarkEnd w:id="1"/>
    <w:bookmarkEnd w:id="0"/>
    <w:p w14:paraId="54EE2513" w14:textId="77777777" w:rsidR="000F2B46" w:rsidRDefault="00DC181F" w:rsidP="004733ED">
      <w:pPr>
        <w:pStyle w:val="Heading1"/>
        <w:spacing w:before="0"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81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14:paraId="4F113340" w14:textId="4926B235" w:rsidR="00DC181F" w:rsidRPr="004653D1" w:rsidRDefault="00DC181F" w:rsidP="004733ED">
      <w:pPr>
        <w:spacing w:after="240"/>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3D1">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w:t>
      </w:r>
      <w:r w:rsidR="00693B3D">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4653D1">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61E806EC" w14:textId="53F9C25F" w:rsidR="00DC181F" w:rsidRPr="004653D1" w:rsidRDefault="00DC181F" w:rsidP="004733ED">
      <w:pPr>
        <w:spacing w:after="240"/>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3D1">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nói đầ</w:t>
      </w:r>
      <w:r w:rsidR="00693B3D">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F02A3F" w:rsidRPr="004653D1">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653D1">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02A3F" w:rsidRPr="004653D1">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1D5E826C" w14:textId="38003F34" w:rsidR="00F02A3F" w:rsidRDefault="00F02A3F" w:rsidP="004733ED">
      <w:pPr>
        <w:spacing w:after="240"/>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3D1">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I – KHẢO SÁT VÀ PHÂN TÍCH HỆ THỐNG</w:t>
      </w:r>
    </w:p>
    <w:p w14:paraId="1255FD3F" w14:textId="77777777" w:rsidR="00311567" w:rsidRPr="00311567" w:rsidRDefault="00311567" w:rsidP="00311567">
      <w:pPr>
        <w:spacing w:after="24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sz w:val="22"/>
        </w:rPr>
        <w:t>1</w:t>
      </w: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PHÂN TÍCH YÊU CẦU ĐỀ BÀI</w:t>
      </w:r>
    </w:p>
    <w:p w14:paraId="07E101E7" w14:textId="77777777" w:rsidR="00311567" w:rsidRPr="00575DC4" w:rsidRDefault="00311567" w:rsidP="00311567">
      <w:pPr>
        <w:spacing w:after="2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Chức năng</w:t>
      </w:r>
    </w:p>
    <w:p w14:paraId="5E12AE3E" w14:textId="00AE3DE6" w:rsidR="00311567" w:rsidRPr="00575DC4" w:rsidRDefault="00311567" w:rsidP="00311567">
      <w:pPr>
        <w:spacing w:after="2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b. </w:t>
      </w:r>
      <w:r w:rsidRPr="00575DC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êu cầu đặt ra</w:t>
      </w:r>
      <w:r w:rsidRPr="00575DC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8587BA" w14:textId="71315FB2" w:rsidR="00311567" w:rsidRPr="00311567" w:rsidRDefault="00311567" w:rsidP="004733ED">
      <w:pPr>
        <w:spacing w:after="24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 PHÂN TÍCH </w:t>
      </w:r>
    </w:p>
    <w:p w14:paraId="1F0C9114" w14:textId="00B5EF92" w:rsidR="00F02A3F" w:rsidRDefault="00F02A3F" w:rsidP="004733ED">
      <w:pPr>
        <w:spacing w:after="240"/>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3D1">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II – PHÂN TÍCH VÀ THIẾT KẾ THUẬT TOÁN</w:t>
      </w:r>
    </w:p>
    <w:p w14:paraId="40265F11" w14:textId="2990513E" w:rsidR="00F02A3F" w:rsidRPr="00311567" w:rsidRDefault="00575DC4" w:rsidP="004733ED">
      <w:pPr>
        <w:spacing w:after="24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02A3F"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MỘT SỐ HÌNH ẢNH VỀ GIAO DIỆN </w:t>
      </w:r>
    </w:p>
    <w:p w14:paraId="1B19EEDD" w14:textId="41E51B2E" w:rsidR="00F02A3F" w:rsidRPr="00311567" w:rsidRDefault="00575DC4" w:rsidP="004733ED">
      <w:pPr>
        <w:spacing w:after="24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F02A3F"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THIẾT KẾ MÃ LỆNH</w:t>
      </w:r>
    </w:p>
    <w:p w14:paraId="7D233C56" w14:textId="4707982C" w:rsidR="00575DC4" w:rsidRPr="00575DC4" w:rsidRDefault="00575DC4" w:rsidP="004733ED">
      <w:pPr>
        <w:spacing w:after="12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Các Class thông tin</w:t>
      </w:r>
    </w:p>
    <w:p w14:paraId="353AB603" w14:textId="27DB1004" w:rsidR="0091353F" w:rsidRDefault="0091353F" w:rsidP="004733ED">
      <w:pPr>
        <w:spacing w:after="12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b. </w:t>
      </w:r>
      <w:r w:rsidR="00575DC4">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trúc của danh sách liên kết</w:t>
      </w:r>
      <w:r w:rsidRPr="009135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CBDDD0" w14:textId="1B9825E4" w:rsidR="00575DC4" w:rsidRDefault="0091353F" w:rsidP="004733ED">
      <w:pPr>
        <w:spacing w:after="12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Các function thêm – xóa – sửa – tìm kiếm</w:t>
      </w:r>
    </w:p>
    <w:p w14:paraId="73F6BFB9" w14:textId="60708DE7" w:rsidR="00575DC4" w:rsidRDefault="0091353F" w:rsidP="004733ED">
      <w:pPr>
        <w:spacing w:after="120"/>
        <w:rPr>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 </w:t>
      </w:r>
      <w:r w:rsidR="00575DC4">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trúc hàm Main</w:t>
      </w:r>
      <w:r w:rsidR="00D2398D" w:rsidRPr="004653D1">
        <w:rPr>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46587E" w14:textId="108FE731" w:rsidR="00D2398D" w:rsidRPr="004D70BF" w:rsidRDefault="0091353F" w:rsidP="004733ED">
      <w:p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w:t>
      </w:r>
      <w:r w:rsidR="00D2398D" w:rsidRPr="004653D1">
        <w:rPr>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Sơ đồ khối về chức năng</w:t>
      </w:r>
      <w:r w:rsidR="00D2398D" w:rsidRPr="004653D1">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THÊM </w:t>
      </w:r>
    </w:p>
    <w:p w14:paraId="3B17229B" w14:textId="204CD31F" w:rsidR="004D70BF" w:rsidRDefault="0091353F" w:rsidP="004733ED">
      <w:p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 </w:t>
      </w:r>
      <w:r w:rsidR="004D70BF" w:rsidRPr="004D70B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Sơ đồ khối về chức năng</w:t>
      </w:r>
      <w:r w:rsidR="00575DC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XÓA</w:t>
      </w:r>
    </w:p>
    <w:p w14:paraId="481644A1" w14:textId="2E1F4B64" w:rsidR="004D70BF" w:rsidRDefault="0091353F" w:rsidP="004733ED">
      <w:p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 </w:t>
      </w:r>
      <w:r w:rsidR="004D70BF" w:rsidRPr="004D70B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Sơ đồ khối về chức năng</w:t>
      </w:r>
      <w:r w:rsidR="004D70B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SỬA </w:t>
      </w:r>
    </w:p>
    <w:p w14:paraId="61BBD44D" w14:textId="4FE985D9" w:rsidR="004D70BF" w:rsidRPr="004653D1" w:rsidRDefault="0091353F" w:rsidP="004733ED">
      <w:pPr>
        <w:spacing w:after="240"/>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w:t>
      </w:r>
      <w:r w:rsidR="004D70BF" w:rsidRPr="004D70B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Sơ đồ khối về chức năng</w:t>
      </w:r>
      <w:r w:rsidR="004D70B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TÌM KIẾM THÔNG TIN </w:t>
      </w:r>
    </w:p>
    <w:p w14:paraId="6F580068" w14:textId="77777777" w:rsidR="00F02A3F" w:rsidRPr="004653D1" w:rsidRDefault="00F02A3F" w:rsidP="004733ED">
      <w:pPr>
        <w:spacing w:after="120"/>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3D1">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III – TỔNG KẾT ĐÁNH GIÁ VÀ PHÁT TRIỂN CỦA ỨNG DỤNG</w:t>
      </w:r>
    </w:p>
    <w:p w14:paraId="1E1495B0" w14:textId="4F0E5E40" w:rsidR="00D2398D" w:rsidRPr="00311567" w:rsidRDefault="00693B3D" w:rsidP="004733ED">
      <w:pPr>
        <w:spacing w:after="240"/>
        <w:rPr>
          <w:b/>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651AE9"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NHỮNG ĐIỂM CHƯƠNG TRÌNH LÀM ĐƯỢC</w:t>
      </w:r>
    </w:p>
    <w:p w14:paraId="069F1681" w14:textId="61A8C434" w:rsidR="004733ED" w:rsidRPr="00311567" w:rsidRDefault="00693B3D" w:rsidP="004733ED">
      <w:pPr>
        <w:spacing w:after="24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651AE9"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NHỮNG ĐIỂM CHƯA LÀM ĐƯỢC VÀ HƯỚNG GIẢI QUYẾT</w:t>
      </w:r>
    </w:p>
    <w:p w14:paraId="54BF4B8A" w14:textId="43EAF315" w:rsidR="00F02A3F" w:rsidRPr="00311567" w:rsidRDefault="00651AE9" w:rsidP="004C77E5">
      <w:pPr>
        <w:spacing w:after="24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HƯỚNG PHÁT TRIỂN CỦA CHƯƠNG TRÌNH</w:t>
      </w:r>
    </w:p>
    <w:p w14:paraId="277C530F" w14:textId="77777777" w:rsidR="004C77E5" w:rsidRPr="00311567" w:rsidRDefault="004C77E5" w:rsidP="004C77E5">
      <w:pPr>
        <w:spacing w:after="24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1CDB7" w14:textId="77777777" w:rsidR="00F02A3F" w:rsidRPr="003D6BAA" w:rsidRDefault="00D2398D" w:rsidP="00F42485">
      <w:pPr>
        <w:spacing w:before="0" w:after="120"/>
        <w:jc w:val="center"/>
        <w:rPr>
          <w:b/>
          <w:color w:val="000000" w:themeColor="text1"/>
          <w:sz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BAA">
        <w:rPr>
          <w:b/>
          <w:color w:val="000000" w:themeColor="text1"/>
          <w:sz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NÓI ĐẦU</w:t>
      </w:r>
    </w:p>
    <w:p w14:paraId="355B2110" w14:textId="7B39AF51" w:rsidR="0098594B" w:rsidRPr="003D6BAA" w:rsidRDefault="00D2398D" w:rsidP="00F42485">
      <w:pPr>
        <w:spacing w:before="0" w:after="120"/>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Ngày nay, ứng dụng công nghệ thông tin và việc tin học hóa được xem là một trong những yếu tố mang tính quyết định trong các hoạt động của các chính phủ, tổ chức, cũng như của các nhà </w:t>
      </w:r>
      <w:r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máy, đặc biệt là công ty. Nó đóng vai trò hết sức quan trọng, có thể tạo ra những bước đột phá mạnh mẽ</w:t>
      </w:r>
      <w:r w:rsidR="0098594B"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67D589" w14:textId="152130D5" w:rsidR="00D2398D" w:rsidRPr="003D6BAA" w:rsidRDefault="00D2398D" w:rsidP="00F42485">
      <w:pPr>
        <w:spacing w:before="0" w:after="120"/>
        <w:ind w:firstLine="720"/>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Cùng với sự  phát triển không ngừng về kỹ thuật máy tính và mạng điện tử, công nghệ thông tin cũng được những công nghệ có đẳng cấp cao</w:t>
      </w:r>
      <w:r w:rsidR="006D1BBE"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 </w:t>
      </w:r>
      <w:r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lần lượt chinh phục</w:t>
      </w:r>
      <w:r w:rsidR="006D1BBE"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đỉnh cao công nghệ</w:t>
      </w:r>
      <w:r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lần này đến lần khác. Mạng Internet </w:t>
      </w:r>
      <w:r w:rsidR="006D1BBE"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 một trong những  sản phẩm có giá trị rất lớn lao và ngày càng trở thành một công cụ  không thể thiếu, là nền tảng chính cho sự truyền tải, trao đổi thông tin trên toàn cầu.</w:t>
      </w:r>
    </w:p>
    <w:p w14:paraId="714B17BA" w14:textId="77777777" w:rsidR="003D6BAA" w:rsidRPr="003D6BAA" w:rsidRDefault="006D1BBE" w:rsidP="00F42485">
      <w:pPr>
        <w:spacing w:before="0" w:after="12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Giờ đây, mọi việc liên quan thông tin thật dễ dàng cho người sử dụng:  Chỉ cần có một máy tính có kết nối Internet và một dòng dữ liệu truy tìm thi dường như là lập tức.... cả thế giới về vấn đề bạn quan tâm sẽ hiện ra, có đầy đủ thông tin, hình ảnh và thậm chí là âm thanh.</w:t>
      </w:r>
      <w:r w:rsidR="00F42485" w:rsidRPr="003D6BA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C1A631" w14:textId="2E403C03" w:rsidR="006D1BBE" w:rsidRPr="003D6BAA" w:rsidRDefault="006D1BBE" w:rsidP="00F42485">
      <w:pPr>
        <w:spacing w:before="0" w:after="120"/>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BA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Bằng internet, chúng ta đã thực hiện được nhiều công việc với tốc độ nhanh hơn và chi phí thấp hơn nhiều so với cách thức truyền thống. Chính điều này, </w:t>
      </w:r>
      <w:r w:rsidR="002F3513"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ngày càng thúc đẩy sự tiện ích cho con người, giúp con người thoải mái và khỏe khoắn hơn trong việc quản lí công việc của mình, nhất là trong các công ty hay tổ chức muốn quản lý thông tin về nhân viên và khách hàng của mình.</w:t>
      </w:r>
      <w:r w:rsidRPr="003D6BA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5D1212" w14:textId="77777777" w:rsidR="00F42485" w:rsidRPr="003D6BAA" w:rsidRDefault="006D1BBE" w:rsidP="00F42485">
      <w:pPr>
        <w:spacing w:before="0" w:after="120"/>
        <w:ind w:firstLine="72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BA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Vì vậy,</w:t>
      </w:r>
      <w:r w:rsidR="004653D1"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nhóm</w:t>
      </w:r>
      <w:r w:rsidRPr="003D6BA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w:t>
      </w:r>
      <w:r w:rsidR="004653D1"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gồm 3 người</w:t>
      </w:r>
      <w:r w:rsidRPr="003D6BA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đã thực hiện đồ án “ </w:t>
      </w:r>
      <w:r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ỨNG DỤNG DANH SÁCH LIÊN KẾT ĐỂ TRA CỨU THÔNG TIN KHÁCH HÀNG VÀ NHÂN VIÊN</w:t>
      </w:r>
      <w:r w:rsidR="007206B8" w:rsidRPr="003D6BA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653D1" w:rsidRPr="003D6BA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với tình huống một công ty </w:t>
      </w:r>
      <w:r w:rsidR="004653D1"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ABC cần một ứng dụng sử dụng DSLK để tìm kiếm thông tin khách hàng và thông tin nhân viên, thêm – xóa – sửa nhân viên của công ty.</w:t>
      </w:r>
      <w:r w:rsidR="00F42485"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5434157" w14:textId="75DE3447" w:rsidR="004C77E5" w:rsidRDefault="004653D1" w:rsidP="00F42485">
      <w:pPr>
        <w:spacing w:before="0" w:after="120"/>
        <w:ind w:firstLine="720"/>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Với sự hướng dẫn tận tình của ThS Cao Hoàng Khải cùng với công sức của nhóm, chúng em đã hoàn thành đồ án này.</w:t>
      </w:r>
      <w:r w:rsidRPr="003D6BAA">
        <w:rPr>
          <w:sz w:val="24"/>
        </w:rPr>
        <w:t xml:space="preserve"> </w:t>
      </w:r>
      <w:r w:rsidRPr="003D6BAA">
        <w:rPr>
          <w:sz w:val="24"/>
          <w:lang w:val="vi-VN"/>
        </w:rPr>
        <w:t>T</w:t>
      </w:r>
      <w:r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uy đã cố gắng hết sức tìm hiểu, phân tích thiết kế và cài đặt hệ thống nhưng chắc rằng không tránh khỏi những thiếu sót. Nhóm em rất mong nhận được sự thông cảm và góp ý của quí Thầy cô.  Chúng em xin chân thành cả</w:t>
      </w:r>
      <w:r w:rsidR="002F3513"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 ơn và hi vọng các thầy cô, đặc biệt là ThS Cao Hoàng Khải sẽ đi cùng thêm với chúng em, giúp đỡ chúng em nhiều hơn nữa cho đến khi chúng em ra trường. Chúng em xin chân thành cảm ơn </w:t>
      </w:r>
      <w:r w:rsidR="002F3513" w:rsidRPr="003D6BAA">
        <w:rPr>
          <mc:AlternateContent>
            <mc:Choice Requires="w16se"/>
            <mc:Fallback>
              <w:rFonts w:ascii="Segoe UI Emoji" w:eastAsia="Segoe UI Emoji" w:hAnsi="Segoe UI Emoji" w:cs="Segoe UI Emoji"/>
            </mc:Fallback>
          </mc:AlternateContent>
          <w:color w:val="FF0000"/>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16se">
            <w16se:symEx w16se:font="Segoe UI Emoji" w16se:char="2665"/>
          </mc:Choice>
          <mc:Fallback>
            <w:t>♥</w:t>
          </mc:Fallback>
        </mc:AlternateContent>
      </w:r>
      <w:r w:rsidR="002F3513"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886D3E" w14:textId="3C73F47A" w:rsidR="003D6BAA" w:rsidRDefault="003D6BAA" w:rsidP="00F42485">
      <w:pPr>
        <w:spacing w:before="0" w:after="120"/>
        <w:ind w:firstLine="720"/>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76D286" w14:textId="77777777" w:rsidR="003D6BAA" w:rsidRPr="003D6BAA" w:rsidRDefault="003D6BAA" w:rsidP="00F42485">
      <w:pPr>
        <w:spacing w:before="0" w:after="120"/>
        <w:ind w:firstLine="720"/>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858BCD" w14:textId="721E08C4" w:rsidR="004653D1" w:rsidRPr="003D6BAA" w:rsidRDefault="004653D1" w:rsidP="00F42485">
      <w:pPr>
        <w:spacing w:before="0" w:after="0"/>
        <w:jc w:val="both"/>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Nhóm Sinh viên thực hiện: - Đỗ Thế Gia Huy – 0750080065</w:t>
      </w:r>
      <w:r w:rsidR="0098594B" w:rsidRPr="003D6BA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511908" w14:textId="3E596337" w:rsidR="004653D1" w:rsidRPr="003D6BAA" w:rsidRDefault="004653D1" w:rsidP="00F42485">
      <w:pPr>
        <w:spacing w:before="0" w:after="0"/>
        <w:jc w:val="both"/>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Lê Văn Chiến – 0750080050</w:t>
      </w:r>
      <w:r w:rsidR="0098594B" w:rsidRPr="003D6BA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733ED" w:rsidRPr="003D6BA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4733ED" w:rsidRPr="003D6BA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A3A0E6B" w14:textId="3BE91A01" w:rsidR="004653D1" w:rsidRPr="003D6BAA" w:rsidRDefault="004653D1" w:rsidP="00F42485">
      <w:pPr>
        <w:spacing w:before="0" w:after="0"/>
        <w:jc w:val="both"/>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Hà Trung Kiên – 0750080068</w:t>
      </w:r>
      <w:r w:rsidR="0098594B"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8594B" w:rsidRPr="003D6BAA">
        <w:rPr>
          <w:color w:val="000000" w:themeColor="text1"/>
          <w:sz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7F2F1DC" w14:textId="77777777" w:rsidR="0098594B" w:rsidRDefault="0098594B" w:rsidP="0098594B">
      <w:pPr>
        <w:pStyle w:val="ListParagraph"/>
        <w:spacing w:after="0"/>
        <w:ind w:left="5040" w:firstLine="720"/>
        <w:jc w:val="both"/>
        <w:rPr>
          <w:color w:val="000000" w:themeColor="text1"/>
          <w:sz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Lớp: 07-CNTT2</w:t>
      </w:r>
    </w:p>
    <w:p w14:paraId="490FD76C" w14:textId="77777777" w:rsidR="00A52C8A" w:rsidRDefault="00A52C8A" w:rsidP="00A52C8A">
      <w:pPr>
        <w:spacing w:after="0"/>
        <w:ind w:left="3600" w:firstLine="720"/>
        <w:jc w:val="both"/>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3D1">
        <w:rPr>
          <w:b/>
          <w:i/>
          <w:color w:val="000000" w:themeColor="text1"/>
          <w:sz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 Hồ Chí Minh</w:t>
      </w:r>
      <w:r w:rsidRPr="004653D1">
        <w:rPr>
          <w:color w:val="000000" w:themeColor="text1"/>
          <w:sz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Ngày 09 tháng 04 năm 2020</w:t>
      </w:r>
    </w:p>
    <w:p w14:paraId="7FC82DCF" w14:textId="77777777" w:rsidR="00A52C8A" w:rsidRDefault="00A52C8A" w:rsidP="00A52C8A">
      <w:pPr>
        <w:spacing w:after="0"/>
        <w:ind w:left="3600" w:firstLine="720"/>
        <w:jc w:val="both"/>
        <w:rPr>
          <w:color w:val="000000" w:themeColor="text1"/>
          <w:sz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B5D44D" w14:textId="08404DDA" w:rsidR="00F42485" w:rsidRDefault="00F42485" w:rsidP="00F42485">
      <w:pPr>
        <w:spacing w:after="0"/>
        <w:ind w:left="3600" w:firstLine="720"/>
        <w:jc w:val="both"/>
        <w:rPr>
          <w:color w:val="000000" w:themeColor="text1"/>
          <w:sz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64C839" w14:textId="77777777" w:rsidR="00A52C8A" w:rsidRDefault="00A52C8A">
      <w:pPr>
        <w:rPr>
          <w:color w:val="000000" w:themeColor="text1"/>
          <w:sz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47F0A5B" w14:textId="161A6118" w:rsidR="00A52C8A" w:rsidRDefault="00A52C8A">
      <w:pPr>
        <w:rPr>
          <w:color w:val="000000" w:themeColor="text1"/>
          <w:sz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F75E6B" w14:textId="76F29D07" w:rsidR="00A52C8A" w:rsidRPr="00F42485" w:rsidRDefault="00A52C8A" w:rsidP="00F42485">
      <w:pPr>
        <w:spacing w:after="0"/>
        <w:ind w:left="3600" w:firstLine="720"/>
        <w:jc w:val="both"/>
        <w:rPr>
          <w:color w:val="000000" w:themeColor="text1"/>
          <w:sz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F48CEB" w14:textId="6EF9E141" w:rsidR="00F02A3F" w:rsidRDefault="007206B8" w:rsidP="00F42485">
      <w:pPr>
        <w:spacing w:before="0" w:after="0"/>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485">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I – KHẢO SÁT VÀ PHÂN TÍCH HỆ THỐNG</w:t>
      </w:r>
    </w:p>
    <w:p w14:paraId="034366BD" w14:textId="77777777" w:rsidR="00F42485" w:rsidRPr="00F42485" w:rsidRDefault="00F42485" w:rsidP="00F42485">
      <w:pPr>
        <w:spacing w:before="0" w:after="0"/>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54C3E7" w14:textId="5304B8D0" w:rsidR="007206B8" w:rsidRDefault="007206B8" w:rsidP="004733ED">
      <w:pPr>
        <w:spacing w:before="0" w:after="0"/>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485">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 PHÂN TÍCH YÊU CẦU ĐỀ</w:t>
      </w:r>
    </w:p>
    <w:p w14:paraId="7732DC59" w14:textId="77777777" w:rsidR="00F42485" w:rsidRPr="00F42485" w:rsidRDefault="00F42485" w:rsidP="004733ED">
      <w:pPr>
        <w:spacing w:before="0" w:after="0"/>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217808" w14:textId="06EDE598" w:rsidR="007206B8" w:rsidRPr="00F42485" w:rsidRDefault="007206B8" w:rsidP="004733ED">
      <w:pPr>
        <w:spacing w:before="0" w:after="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48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1. TÊN ĐỀ TÀI:</w:t>
      </w:r>
    </w:p>
    <w:p w14:paraId="6F8DB32F" w14:textId="44ECCEBA" w:rsidR="007206B8" w:rsidRDefault="007206B8" w:rsidP="004733ED">
      <w:p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Tạo ra ứng dụng sử dụng danh sách liên kết để tìm kiếm, thêm, xóa, sửa thông tin khách hàng và nhân viên của công ty ABC” </w:t>
      </w:r>
    </w:p>
    <w:p w14:paraId="4BC386A4" w14:textId="77777777" w:rsidR="00311567" w:rsidRDefault="00311567" w:rsidP="004733ED">
      <w:p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803A81" w14:textId="75B4AEAB" w:rsidR="007206B8" w:rsidRPr="007206B8" w:rsidRDefault="007206B8" w:rsidP="004733ED">
      <w:pPr>
        <w:pStyle w:val="ListParagraph"/>
        <w:numPr>
          <w:ilvl w:val="0"/>
          <w:numId w:val="13"/>
        </w:num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48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CHỨC NĂNG</w:t>
      </w:r>
      <w:r w:rsidRPr="007206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1A5C88" w14:textId="352BA5A6" w:rsidR="007206B8" w:rsidRDefault="007206B8" w:rsidP="004733ED">
      <w:p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Đây là một ứng dụng dùng để tra cứu thông tin, thêm, xóa, sửa và cập nhật thông tin khách hàng và nhân viên của công ty ABC với cách tiện lợi nhất. Có các chức năng như sau:</w:t>
      </w:r>
    </w:p>
    <w:p w14:paraId="667EB375" w14:textId="456A11EB" w:rsidR="007206B8" w:rsidRDefault="007206B8" w:rsidP="004733ED">
      <w:pPr>
        <w:pStyle w:val="ListParagraph"/>
        <w:numPr>
          <w:ilvl w:val="0"/>
          <w:numId w:val="7"/>
        </w:num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phép cập nhật, thêm, xóa, sửa thông tin nhân viên và khách hàng của công ty.</w:t>
      </w:r>
    </w:p>
    <w:p w14:paraId="1E64E2B5" w14:textId="04751772" w:rsidR="007206B8" w:rsidRDefault="007206B8" w:rsidP="004733ED">
      <w:pPr>
        <w:pStyle w:val="ListParagraph"/>
        <w:numPr>
          <w:ilvl w:val="0"/>
          <w:numId w:val="7"/>
        </w:num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Hiển thị danh sách</w:t>
      </w:r>
      <w:r w:rsidR="00C948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thông tin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của tất cả các khách hàng và nhân viên của công ty.</w:t>
      </w:r>
    </w:p>
    <w:p w14:paraId="1B1130B5" w14:textId="77777777" w:rsidR="00311567" w:rsidRPr="004733ED" w:rsidRDefault="00311567" w:rsidP="00311567">
      <w:pPr>
        <w:pStyle w:val="ListParagraph"/>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DECCD" w14:textId="18FEA9D2" w:rsidR="00C948B1" w:rsidRPr="00F42485" w:rsidRDefault="00C948B1" w:rsidP="004733ED">
      <w:pPr>
        <w:pStyle w:val="ListParagraph"/>
        <w:numPr>
          <w:ilvl w:val="0"/>
          <w:numId w:val="13"/>
        </w:numPr>
        <w:spacing w:before="0" w:after="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48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YÊU CẦU ĐẶT RA:</w:t>
      </w:r>
    </w:p>
    <w:p w14:paraId="7CC5A36B" w14:textId="3673A9F4" w:rsidR="00C948B1" w:rsidRPr="00311567" w:rsidRDefault="00C948B1" w:rsidP="004733ED">
      <w:pPr>
        <w:pStyle w:val="ListParagraph"/>
        <w:numPr>
          <w:ilvl w:val="0"/>
          <w:numId w:val="14"/>
        </w:numPr>
        <w:spacing w:before="0" w:after="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bị :</w:t>
      </w:r>
    </w:p>
    <w:p w14:paraId="0E4BD03B" w14:textId="356224A7" w:rsidR="00C948B1" w:rsidRDefault="004733ED" w:rsidP="004733ED">
      <w:pPr>
        <w:pStyle w:val="ListParagraph"/>
        <w:numPr>
          <w:ilvl w:val="0"/>
          <w:numId w:val="7"/>
        </w:num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Máy tính, phần mềm Eclipse để code và debug code Java</w:t>
      </w:r>
    </w:p>
    <w:p w14:paraId="1D310FDC" w14:textId="76BDF809" w:rsidR="00074762" w:rsidRPr="004733ED" w:rsidRDefault="00C948B1" w:rsidP="004733ED">
      <w:pPr>
        <w:pStyle w:val="ListParagraph"/>
        <w:numPr>
          <w:ilvl w:val="0"/>
          <w:numId w:val="7"/>
        </w:num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Trình biên dịch ECJ, </w:t>
      </w:r>
      <w:r w:rsidRPr="00C948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Development Kit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Java, </w:t>
      </w:r>
      <w:r w:rsidRPr="00C948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Integrated Development Environment</w:t>
      </w:r>
      <w:r w:rsidR="004733E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Java, File TXT,….</w:t>
      </w:r>
    </w:p>
    <w:p w14:paraId="63F7ABF3" w14:textId="1107553C" w:rsidR="00074762" w:rsidRPr="00311567" w:rsidRDefault="00074762" w:rsidP="004733ED">
      <w:pPr>
        <w:pStyle w:val="ListParagraph"/>
        <w:numPr>
          <w:ilvl w:val="0"/>
          <w:numId w:val="14"/>
        </w:numPr>
        <w:spacing w:before="0" w:after="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Yêu cầu chương trình ứng dụng:</w:t>
      </w:r>
    </w:p>
    <w:p w14:paraId="4CD36C17" w14:textId="77777777" w:rsidR="00074762" w:rsidRDefault="00074762" w:rsidP="004733ED">
      <w:pPr>
        <w:spacing w:before="0" w:after="0"/>
        <w:ind w:left="360" w:firstLine="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47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Người làm chủ ứng dụng có quyền kiềm soát mọi hoạt động của hệ thống. Người này được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phép thực hiện mọi chức năng của ứng dụng:</w:t>
      </w:r>
    </w:p>
    <w:p w14:paraId="46345032" w14:textId="50279C8A" w:rsidR="00074762" w:rsidRDefault="00074762" w:rsidP="004733ED">
      <w:pPr>
        <w:pStyle w:val="ListParagraph"/>
        <w:numPr>
          <w:ilvl w:val="0"/>
          <w:numId w:val="7"/>
        </w:num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47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Chức năng cập nhật, sử</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xoá các thông tin của nhân viên </w:t>
      </w:r>
      <w:r w:rsidRPr="000747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.(phải kiểm soát được hệ thống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 quản lý danh sách nhân viên</w:t>
      </w:r>
      <w:r w:rsidRPr="000747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Nó đòi hỏi sự chính xác. </w:t>
      </w:r>
    </w:p>
    <w:p w14:paraId="7CD0138B" w14:textId="2002F64C" w:rsidR="00074762" w:rsidRDefault="00074762" w:rsidP="004733ED">
      <w:pPr>
        <w:pStyle w:val="ListParagraph"/>
        <w:numPr>
          <w:ilvl w:val="0"/>
          <w:numId w:val="7"/>
        </w:num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Tiếp nhận và thêm mới, sửa, xóa các thông tin của khách hàng, hiển thị số tiền cho hóa đơn của khách hàng.</w:t>
      </w:r>
    </w:p>
    <w:p w14:paraId="2CAF9010" w14:textId="72F3DF36" w:rsidR="00074762" w:rsidRDefault="00074762" w:rsidP="004733ED">
      <w:pPr>
        <w:pStyle w:val="ListParagraph"/>
        <w:numPr>
          <w:ilvl w:val="0"/>
          <w:numId w:val="7"/>
        </w:num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Ngoài ra, ứng dụng phải được trình bày sao cho dễ hiểu, đảm bảo người làm chủ ứng dụng có thể quản lý được tất cả những thông tin của cả khách hàng và nhân viên, tránh bị kẽ hở thông tin, tránh bị sai thông tin,…</w:t>
      </w:r>
    </w:p>
    <w:p w14:paraId="10C720E5" w14:textId="361F596C" w:rsidR="00074762" w:rsidRPr="00311567" w:rsidRDefault="00074762" w:rsidP="004733ED">
      <w:pPr>
        <w:spacing w:before="0" w:after="0"/>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 PHÂN TÍCH VÀ THIẾT KẾ THUẬT TOÁN:</w:t>
      </w:r>
    </w:p>
    <w:p w14:paraId="461F370A" w14:textId="77777777" w:rsidR="00311567" w:rsidRDefault="00311567" w:rsidP="004733ED">
      <w:pPr>
        <w:spacing w:before="0" w:after="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B643EC" w14:textId="13C6A11B" w:rsidR="00074762" w:rsidRDefault="00074762" w:rsidP="004733ED">
      <w:p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48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C16AC" w:rsidRPr="00F4248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F4248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KHẢO SÁT VÀ XÂY DỰNG HỆ THỐNG MỚI: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Sau khi đọc đề và khảo sát những bài tập, em đã nắm bắt được các thông tin sau:</w:t>
      </w:r>
    </w:p>
    <w:p w14:paraId="26E7CFAD" w14:textId="5D1F66F4" w:rsidR="00074762" w:rsidRDefault="00074762" w:rsidP="004733ED">
      <w:pPr>
        <w:pStyle w:val="ListParagraph"/>
        <w:numPr>
          <w:ilvl w:val="0"/>
          <w:numId w:val="7"/>
        </w:num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khách hàng: Mỗi thông tin của khách hàng phải được quản lý. Các thông tin của họ cần phải được quản lí như sau: Mã khách hàng, Họ tên, Địa chỉ, Số điện thoạ</w:t>
      </w:r>
      <w:r w:rsidR="009555B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Ngày sinh, Số tiền đã chi trả trong bill gần nhất.</w:t>
      </w:r>
    </w:p>
    <w:p w14:paraId="04C36C42" w14:textId="76FAA73C" w:rsidR="00074762" w:rsidRDefault="00074762" w:rsidP="004733ED">
      <w:pPr>
        <w:pStyle w:val="ListParagraph"/>
        <w:numPr>
          <w:ilvl w:val="0"/>
          <w:numId w:val="7"/>
        </w:num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Quản lý nhân viên: Mỗi thông tin của nhân viên cũng cần phải được quản lý chặt chẽ như thông tin của khách hàng. Nhân viên nên có những thông tin như: Mã nhân viên, Họ tên, </w:t>
      </w:r>
      <w:r w:rsidR="009555B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tính, Ngày si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 Địa chỉ, Email, Số điện thoại, Số tiền lương.</w:t>
      </w:r>
    </w:p>
    <w:p w14:paraId="08EEA33C" w14:textId="550970FE" w:rsidR="00CC16AC" w:rsidRDefault="00CC16AC" w:rsidP="004733ED">
      <w:pPr>
        <w:pStyle w:val="ListParagraph"/>
        <w:numPr>
          <w:ilvl w:val="0"/>
          <w:numId w:val="7"/>
        </w:num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Xử lí được việc bảo mật thông tin của nhân viên và khách hàng, đặc biệt là khách hàng.</w:t>
      </w:r>
    </w:p>
    <w:p w14:paraId="6640983D" w14:textId="0FB53744" w:rsidR="00CC16AC" w:rsidRDefault="00CC16AC" w:rsidP="004733ED">
      <w:p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48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 PHÂN TÍCH HỆ THỐNG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Sau khi khảo sát hiện trạng của ứng dụng và xây dựng ứng dụng thì chúng em đã đưa ra các tệp CSDL và cũng như các tệp chứa code Java cho ứng dụng để tìm kiếm, thêm, xóa, sửa thông tin khách hàng và nhân viên của công ty ABC. </w:t>
      </w:r>
    </w:p>
    <w:p w14:paraId="3615D344" w14:textId="58FD7B5D" w:rsidR="00CC16AC" w:rsidRDefault="00CC16AC" w:rsidP="004733ED">
      <w:p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Các tệp như là nhanvien.txt, khachhang.txt, InfoKhachhang.java, InfoNhanvien.java được lưu trong file RAR trong file </w:t>
      </w:r>
      <w:r w:rsidR="004733E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báo cáo.x</w:t>
      </w:r>
    </w:p>
    <w:p w14:paraId="090ABD6C" w14:textId="29E6755C" w:rsidR="00CC16AC" w:rsidRPr="00CC16AC" w:rsidRDefault="00CC16AC" w:rsidP="004733ED">
      <w:pPr>
        <w:spacing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 quá trình khảo sát, phân tích và xây dựng hướng phát triển cho hệ thống, em đã xây dựng cấu trúc của</w:t>
      </w:r>
      <w:r w:rsidR="009859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ứng dụ</w:t>
      </w:r>
      <w:r w:rsidR="004F1D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w:t>
      </w:r>
      <w:r w:rsidR="009859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tìm kiếm, thêm, xóa, sửa thông tin khách hàng và nhân viên của công ty ABC”.</w:t>
      </w:r>
    </w:p>
    <w:p w14:paraId="7AB4BC10" w14:textId="77777777" w:rsidR="00575DC4" w:rsidRDefault="00575DC4" w:rsidP="00575DC4">
      <w:pP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50DAAF" w14:textId="25424744" w:rsidR="00575DC4" w:rsidRPr="004653D1" w:rsidRDefault="00575DC4" w:rsidP="00575DC4">
      <w:pP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3D1">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II – PHÂN TÍCH VÀ THIẾT KẾ THUẬT TOÁN</w:t>
      </w:r>
    </w:p>
    <w:p w14:paraId="7B2ADB52" w14:textId="77909972" w:rsidR="00575DC4" w:rsidRDefault="00575DC4" w:rsidP="00575DC4">
      <w:pP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653D1">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MỘT SỐ HÌNH ẢNH VỀ GIAO DIỆN </w:t>
      </w:r>
    </w:p>
    <w:p w14:paraId="64879362" w14:textId="27BBAF25" w:rsidR="00D8325C" w:rsidRDefault="00D8325C" w:rsidP="00F25E21">
      <w:pPr>
        <w:jc w:val="cente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2"/>
          <w:lang w:eastAsia="en-US"/>
        </w:rPr>
        <w:drawing>
          <wp:inline distT="0" distB="0" distL="0" distR="0" wp14:anchorId="663AF86E" wp14:editId="035E589E">
            <wp:extent cx="5486400" cy="1515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2008307938754_ccca9ead33485d5cea01ff2c721f5298.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1515110"/>
                    </a:xfrm>
                    <a:prstGeom prst="rect">
                      <a:avLst/>
                    </a:prstGeom>
                  </pic:spPr>
                </pic:pic>
              </a:graphicData>
            </a:graphic>
          </wp:inline>
        </w:drawing>
      </w:r>
    </w:p>
    <w:p w14:paraId="54A6E267" w14:textId="0E942622" w:rsidR="00F25E21" w:rsidRDefault="00F25E21" w:rsidP="00F25E21">
      <w:pPr>
        <w:jc w:val="cente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II.1 Giao diện quản lý công ty</w:t>
      </w:r>
    </w:p>
    <w:p w14:paraId="6FBFF372" w14:textId="06659F79" w:rsidR="00F25E21" w:rsidRDefault="00F25E21" w:rsidP="00F25E21">
      <w:pPr>
        <w:jc w:val="cente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5E21">
        <w:rPr>
          <w:b/>
          <w:noProof/>
          <w:color w:val="000000" w:themeColor="text1"/>
          <w:sz w:val="2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DE77260" wp14:editId="51F9F1B0">
            <wp:extent cx="4245821" cy="181918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5187" cy="1827484"/>
                    </a:xfrm>
                    <a:prstGeom prst="rect">
                      <a:avLst/>
                    </a:prstGeom>
                  </pic:spPr>
                </pic:pic>
              </a:graphicData>
            </a:graphic>
          </wp:inline>
        </w:drawing>
      </w:r>
    </w:p>
    <w:p w14:paraId="03A3A6E6" w14:textId="66D58AA4" w:rsidR="00F25E21" w:rsidRDefault="00F25E21" w:rsidP="00F25E21">
      <w:pPr>
        <w:jc w:val="cente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II.2 Giao diện quản lý Khách hàng</w:t>
      </w:r>
    </w:p>
    <w:p w14:paraId="2934A347" w14:textId="03521D74" w:rsidR="00F25E21" w:rsidRDefault="00F25E21" w:rsidP="00F25E21">
      <w:pPr>
        <w:jc w:val="cente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5E21">
        <w:rPr>
          <w:b/>
          <w:noProof/>
          <w:color w:val="000000" w:themeColor="text1"/>
          <w:sz w:val="2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1D6DFE7" wp14:editId="1B5872E4">
            <wp:extent cx="3677163" cy="183858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7163" cy="1838582"/>
                    </a:xfrm>
                    <a:prstGeom prst="rect">
                      <a:avLst/>
                    </a:prstGeom>
                  </pic:spPr>
                </pic:pic>
              </a:graphicData>
            </a:graphic>
          </wp:inline>
        </w:drawing>
      </w:r>
    </w:p>
    <w:p w14:paraId="0040A391" w14:textId="702C1ED2" w:rsidR="00F25E21" w:rsidRPr="00F25E21" w:rsidRDefault="00F25E21" w:rsidP="00F25E21">
      <w:pPr>
        <w:jc w:val="cente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II.Giao diện quản lý nhân viên</w:t>
      </w:r>
    </w:p>
    <w:p w14:paraId="362CD432" w14:textId="77777777" w:rsidR="00575DC4" w:rsidRPr="004653D1" w:rsidRDefault="00575DC4" w:rsidP="00575DC4">
      <w:pP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653D1">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THIẾT KẾ MÃ LỆNH</w:t>
      </w:r>
    </w:p>
    <w:p w14:paraId="69300C03" w14:textId="32FEABB0" w:rsidR="00575DC4" w:rsidRPr="00F42485" w:rsidRDefault="00575DC4" w:rsidP="00575DC4">
      <w:pPr>
        <w:pStyle w:val="ListParagraph"/>
        <w:numPr>
          <w:ilvl w:val="0"/>
          <w:numId w:val="16"/>
        </w:num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48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Class thông tin:</w:t>
      </w:r>
    </w:p>
    <w:p w14:paraId="6F0D5434" w14:textId="77777777" w:rsidR="00F4294A" w:rsidRDefault="00F4294A" w:rsidP="00F4294A">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6D314E" w14:textId="77777777" w:rsidR="00F4294A" w:rsidRDefault="00F4294A" w:rsidP="00F4294A">
      <w:pPr>
        <w:pStyle w:val="ListParagraph"/>
        <w:numPr>
          <w:ilvl w:val="0"/>
          <w:numId w:val="2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InforNhanvien:</w:t>
      </w:r>
    </w:p>
    <w:p w14:paraId="40FA9F6F" w14:textId="04019C69" w:rsidR="00F4294A" w:rsidRDefault="00F4294A" w:rsidP="00F4294A">
      <w:pPr>
        <w:pStyle w:val="ListParagraph"/>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Là 1 class có các Variables: Mã nhân viên, Tên, Giới tính, Ngày sinh, Địa chỉ, Email, Điện thoại, Lương và các method </w:t>
      </w:r>
      <w:r w:rsidRPr="00B4402E">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get – set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Variables đó.</w:t>
      </w:r>
      <w:r>
        <w:t xml:space="preserve"> </w:t>
      </w:r>
    </w:p>
    <w:p w14:paraId="4CDA0EBB" w14:textId="77777777" w:rsidR="00F4294A" w:rsidRPr="00F4294A" w:rsidRDefault="00F4294A" w:rsidP="00F4294A">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D6098" w14:textId="403B040E" w:rsidR="00575DC4" w:rsidRPr="0091353F" w:rsidRDefault="00575DC4" w:rsidP="00F4294A">
      <w:pPr>
        <w:pStyle w:val="ListParagraph"/>
        <w:numPr>
          <w:ilvl w:val="0"/>
          <w:numId w:val="7"/>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35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InforKhachHang:</w:t>
      </w:r>
    </w:p>
    <w:p w14:paraId="0D359316" w14:textId="2D7C9BD7" w:rsidR="00575DC4" w:rsidRDefault="00575DC4" w:rsidP="0091353F">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35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 1 class có các Variables: Số hóa đơn, Tên, Địa chỉ, Điện thoại, Năm sinh, Hóa đơn</w:t>
      </w:r>
      <w:r w:rsidR="0091353F" w:rsidRPr="0091353F">
        <w:rPr>
          <w:noProof/>
          <w:lang w:eastAsia="en-US"/>
        </w:rPr>
        <w:t xml:space="preserve"> </w:t>
      </w:r>
      <w:r w:rsidR="0091353F" w:rsidRPr="009135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và các method </w:t>
      </w:r>
      <w:r w:rsidRPr="009135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25E21" w:rsidRPr="00B4402E">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get - </w:t>
      </w:r>
      <w:r w:rsidR="0091353F" w:rsidRPr="00B4402E">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set </w:t>
      </w:r>
      <w:r w:rsidR="0091353F" w:rsidRPr="009135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Variables đó</w:t>
      </w:r>
    </w:p>
    <w:p w14:paraId="20735CAD" w14:textId="77777777" w:rsidR="00F4294A" w:rsidRPr="0091353F" w:rsidRDefault="00F4294A" w:rsidP="0091353F">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C388D7" w14:textId="3E6D5DA2" w:rsidR="00F4294A" w:rsidRPr="00311567" w:rsidRDefault="00F42485" w:rsidP="00311567">
      <w:pPr>
        <w:pStyle w:val="ListParagraph"/>
        <w:ind w:left="1440" w:firstLine="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US"/>
        </w:rPr>
        <w:drawing>
          <wp:inline distT="0" distB="0" distL="0" distR="0" wp14:anchorId="73033E28" wp14:editId="5B82DD57">
            <wp:extent cx="3285067" cy="33782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7840" cy="3432470"/>
                    </a:xfrm>
                    <a:prstGeom prst="rect">
                      <a:avLst/>
                    </a:prstGeom>
                  </pic:spPr>
                </pic:pic>
              </a:graphicData>
            </a:graphic>
          </wp:inline>
        </w:drawing>
      </w:r>
    </w:p>
    <w:p w14:paraId="073A2195" w14:textId="6B13EEF8" w:rsidR="0091353F" w:rsidRPr="00F42485" w:rsidRDefault="0091353F" w:rsidP="0091353F">
      <w:pPr>
        <w:pStyle w:val="ListParagraph"/>
        <w:numPr>
          <w:ilvl w:val="0"/>
          <w:numId w:val="16"/>
        </w:num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48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trúc của danh sách liên kết:</w:t>
      </w:r>
    </w:p>
    <w:p w14:paraId="1F3371CD" w14:textId="76623613" w:rsidR="004733ED" w:rsidRDefault="0091353F" w:rsidP="004733ED">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trình mà nhóm hoàn thành tạo ra 2 danh sách liên kết gồm của Khách hàng và Nhân viên. Mỗ</w:t>
      </w:r>
      <w:r w:rsidR="004733E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danh sách gồm một danh sách các Node và mỗi Node chứa các thông tin có trong Infor… và con trỏ Next, con trỏ Pre. Node đầu tiên được gán con trỏ Head và lúc cuối cùng danh sách được gán con trỏ Tail.</w:t>
      </w:r>
    </w:p>
    <w:p w14:paraId="30C16FFD" w14:textId="77777777" w:rsidR="00F4294A" w:rsidRDefault="00F4294A" w:rsidP="004733ED">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338A27" w14:textId="3EF964B5" w:rsidR="00F4294A" w:rsidRDefault="00F4294A" w:rsidP="004733ED">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94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0995923" wp14:editId="50D5C659">
            <wp:extent cx="3175000" cy="1785938"/>
            <wp:effectExtent l="0" t="0" r="635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8450" cy="1787878"/>
                    </a:xfrm>
                    <a:prstGeom prst="rect">
                      <a:avLst/>
                    </a:prstGeom>
                  </pic:spPr>
                </pic:pic>
              </a:graphicData>
            </a:graphic>
          </wp:inline>
        </w:drawing>
      </w:r>
    </w:p>
    <w:p w14:paraId="369F2109" w14:textId="77777777" w:rsidR="00311567" w:rsidRDefault="00311567" w:rsidP="00311567">
      <w:pPr>
        <w:pStyle w:val="ListParagraph"/>
        <w:ind w:left="5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2044F7" w14:textId="1563F448" w:rsidR="004733ED" w:rsidRPr="00311567" w:rsidRDefault="004733ED" w:rsidP="00F25E21">
      <w:pPr>
        <w:pStyle w:val="ListParagraph"/>
        <w:numPr>
          <w:ilvl w:val="0"/>
          <w:numId w:val="16"/>
        </w:num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function thêm</w:t>
      </w:r>
      <w:r w:rsidR="00F25E21"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xóa</w:t>
      </w:r>
      <w:r w:rsidR="00F25E21"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sửa:</w:t>
      </w:r>
      <w:r w:rsidR="00D8325C"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1EAAD1" w14:textId="62885666" w:rsidR="00D8325C" w:rsidRPr="00311567" w:rsidRDefault="00D8325C" w:rsidP="00D8325C">
      <w:pPr>
        <w:pStyle w:val="ListParagraph"/>
        <w:numPr>
          <w:ilvl w:val="0"/>
          <w:numId w:val="7"/>
        </w:num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thêm:</w:t>
      </w:r>
    </w:p>
    <w:p w14:paraId="23676B63" w14:textId="6D9989C8" w:rsidR="00D8325C" w:rsidRDefault="00D8325C" w:rsidP="00D8325C">
      <w:pPr>
        <w:pStyle w:val="ListParagraph"/>
        <w:numPr>
          <w:ilvl w:val="0"/>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Truyền vào một node</w:t>
      </w:r>
    </w:p>
    <w:p w14:paraId="761078D4" w14:textId="77777777" w:rsidR="004F1DAA" w:rsidRDefault="00D8325C" w:rsidP="00D8325C">
      <w:pPr>
        <w:pStyle w:val="ListParagraph"/>
        <w:numPr>
          <w:ilvl w:val="0"/>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Chạy câu lệnh điều kiện: </w:t>
      </w:r>
    </w:p>
    <w:p w14:paraId="00F14BB9" w14:textId="77777777" w:rsidR="004F1DAA" w:rsidRDefault="00D8325C" w:rsidP="004F1DAA">
      <w:pPr>
        <w:pStyle w:val="ListParagraph"/>
        <w:numPr>
          <w:ilvl w:val="1"/>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Nếu Node đầu và Node cuối == </w:t>
      </w:r>
      <w:r w:rsidRPr="004F1DAA">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thì Node đầu và Node cuối được gán cho node. </w:t>
      </w:r>
    </w:p>
    <w:p w14:paraId="34242E00" w14:textId="3C73E2E8" w:rsidR="00D8325C" w:rsidRDefault="00D8325C" w:rsidP="004F1DAA">
      <w:pPr>
        <w:pStyle w:val="ListParagraph"/>
        <w:numPr>
          <w:ilvl w:val="1"/>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Ngược lại, thực hiện lần lượt: gán trỏ tới Node cuối cho node; gán trỏ lui của node vào Node cuối; gán node = Node cuối mới.</w:t>
      </w:r>
    </w:p>
    <w:p w14:paraId="44D4AA2F" w14:textId="77777777" w:rsidR="00F4294A" w:rsidRDefault="00F4294A" w:rsidP="00F4294A">
      <w:pPr>
        <w:pStyle w:val="ListParagraph"/>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AC7F25" w14:textId="613721EA" w:rsidR="00F4294A" w:rsidRDefault="00F42485" w:rsidP="00F4294A">
      <w:pPr>
        <w:pStyle w:val="ListParagraph"/>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US"/>
        </w:rPr>
        <w:drawing>
          <wp:inline distT="0" distB="0" distL="0" distR="0" wp14:anchorId="1B1CF915" wp14:editId="5561A086">
            <wp:extent cx="4376262" cy="1786467"/>
            <wp:effectExtent l="0" t="0" r="5715"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077" cy="1794556"/>
                    </a:xfrm>
                    <a:prstGeom prst="rect">
                      <a:avLst/>
                    </a:prstGeom>
                  </pic:spPr>
                </pic:pic>
              </a:graphicData>
            </a:graphic>
          </wp:inline>
        </w:drawing>
      </w:r>
    </w:p>
    <w:p w14:paraId="051DC395" w14:textId="54563919" w:rsidR="00311567" w:rsidRDefault="00311567" w:rsidP="00311567">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D94502" w14:textId="68C95616" w:rsidR="00311567" w:rsidRDefault="00311567" w:rsidP="00311567">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F887CD" w14:textId="68A4D7E7" w:rsidR="00311567" w:rsidRDefault="00311567" w:rsidP="00311567">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FBB693" w14:textId="586C442A" w:rsidR="00311567" w:rsidRDefault="00311567" w:rsidP="00311567">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7FEDB4" w14:textId="7B6E1DB7" w:rsidR="00311567" w:rsidRDefault="00311567" w:rsidP="00311567">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76F84E" w14:textId="001D4BB8" w:rsidR="00311567" w:rsidRDefault="00311567" w:rsidP="00311567">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4B9665" w14:textId="5B12FE0E" w:rsidR="00311567" w:rsidRPr="00311567" w:rsidRDefault="00311567" w:rsidP="00311567">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37D508" w14:textId="08C0ECDD" w:rsidR="00D8325C" w:rsidRPr="00311567" w:rsidRDefault="00D8325C" w:rsidP="00D8325C">
      <w:pPr>
        <w:pStyle w:val="ListParagraph"/>
        <w:numPr>
          <w:ilvl w:val="0"/>
          <w:numId w:val="7"/>
        </w:num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xóa:</w:t>
      </w:r>
    </w:p>
    <w:p w14:paraId="7FF5F5D4" w14:textId="52CBD486" w:rsidR="00D8325C" w:rsidRDefault="00D8325C" w:rsidP="00D8325C">
      <w:pPr>
        <w:pStyle w:val="ListParagraph"/>
        <w:numPr>
          <w:ilvl w:val="0"/>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Truyền vào một node</w:t>
      </w:r>
    </w:p>
    <w:p w14:paraId="36C53119" w14:textId="77777777" w:rsidR="004F1DAA" w:rsidRDefault="00D8325C" w:rsidP="00D8325C">
      <w:pPr>
        <w:pStyle w:val="ListParagraph"/>
        <w:numPr>
          <w:ilvl w:val="0"/>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Chạy câu lệnh điều kiện: </w:t>
      </w:r>
    </w:p>
    <w:p w14:paraId="52044160" w14:textId="77777777" w:rsidR="004F1DAA" w:rsidRDefault="00D8325C" w:rsidP="004F1DAA">
      <w:pPr>
        <w:pStyle w:val="ListParagraph"/>
        <w:numPr>
          <w:ilvl w:val="1"/>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node là Node đầu thì node đó gán =</w:t>
      </w:r>
      <w:r w:rsidR="004F1D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F1DAA" w:rsidRPr="004F1DAA">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sidR="004F1D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gắn Node tiếp theo của Node đầu là Node đầu mới. </w:t>
      </w:r>
    </w:p>
    <w:p w14:paraId="09A0C0FA" w14:textId="12066C48" w:rsidR="004F1DAA" w:rsidRDefault="004F1DAA" w:rsidP="004F1DAA">
      <w:pPr>
        <w:pStyle w:val="ListParagraph"/>
        <w:numPr>
          <w:ilvl w:val="1"/>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Ngược lại, nếu node là Node cuối thì node đó gắn = </w:t>
      </w:r>
      <w:r w:rsidRPr="004F1DAA">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gắn Node tiếp theo của Node cuối là Node cuối mới. </w:t>
      </w:r>
    </w:p>
    <w:p w14:paraId="70A50792" w14:textId="0E0FD886" w:rsidR="00D8325C" w:rsidRPr="00F4294A" w:rsidRDefault="004F1DAA" w:rsidP="004F1DAA">
      <w:pPr>
        <w:pStyle w:val="ListParagraph"/>
        <w:numPr>
          <w:ilvl w:val="1"/>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Ngược lại, nếu Node trong danh sách = node thì</w:t>
      </w:r>
      <w:r w:rsidR="00651AE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gán node trỏ tới của node trỏ lùi của nó = node trỏ tới; </w:t>
      </w:r>
      <w:r w:rsidR="00651AE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gán node trỏ lùi của node trỏ tới của nó = node trỏ lùi của nó; </w:t>
      </w:r>
      <w:r w:rsidR="00651AE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gán nó = </w:t>
      </w:r>
      <w:r w:rsidRPr="004F1DAA">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sidR="00651AE9">
        <w:rPr>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F23418" w14:textId="11386788" w:rsidR="00F4294A" w:rsidRPr="00F4294A" w:rsidRDefault="00311567" w:rsidP="00F4294A">
      <w:pPr>
        <w:pStyle w:val="ListParagraph"/>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US"/>
        </w:rPr>
        <w:drawing>
          <wp:anchor distT="0" distB="0" distL="114300" distR="114300" simplePos="0" relativeHeight="251786240" behindDoc="1" locked="0" layoutInCell="1" allowOverlap="1" wp14:anchorId="1E4711BC" wp14:editId="157618B6">
            <wp:simplePos x="0" y="0"/>
            <wp:positionH relativeFrom="margin">
              <wp:align>center</wp:align>
            </wp:positionH>
            <wp:positionV relativeFrom="page">
              <wp:posOffset>3123988</wp:posOffset>
            </wp:positionV>
            <wp:extent cx="4215130" cy="2692400"/>
            <wp:effectExtent l="0" t="0" r="0" b="0"/>
            <wp:wrapTight wrapText="bothSides">
              <wp:wrapPolygon edited="0">
                <wp:start x="0" y="0"/>
                <wp:lineTo x="0" y="21396"/>
                <wp:lineTo x="21476" y="21396"/>
                <wp:lineTo x="21476"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15130" cy="2692400"/>
                    </a:xfrm>
                    <a:prstGeom prst="rect">
                      <a:avLst/>
                    </a:prstGeom>
                  </pic:spPr>
                </pic:pic>
              </a:graphicData>
            </a:graphic>
          </wp:anchor>
        </w:drawing>
      </w:r>
    </w:p>
    <w:p w14:paraId="344BC53B" w14:textId="0387F115" w:rsidR="00311567" w:rsidRPr="00311567" w:rsidRDefault="00311567" w:rsidP="00311567">
      <w:pPr>
        <w:ind w:firstLine="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305AF2" w14:textId="4ED4A99A" w:rsidR="00311567" w:rsidRPr="00311567" w:rsidRDefault="00311567" w:rsidP="003115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63C7F3" w14:textId="791E35BC" w:rsidR="00651AE9" w:rsidRPr="00311567" w:rsidRDefault="00651AE9" w:rsidP="00651AE9">
      <w:pPr>
        <w:pStyle w:val="ListParagraph"/>
        <w:numPr>
          <w:ilvl w:val="0"/>
          <w:numId w:val="7"/>
        </w:num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sửa:</w:t>
      </w:r>
    </w:p>
    <w:p w14:paraId="5D26E4D5" w14:textId="6BB87620" w:rsidR="00651AE9" w:rsidRDefault="00651AE9" w:rsidP="00651AE9">
      <w:pPr>
        <w:pStyle w:val="ListParagraph"/>
        <w:numPr>
          <w:ilvl w:val="0"/>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Truyền vào một node</w:t>
      </w:r>
    </w:p>
    <w:p w14:paraId="740A32AA" w14:textId="1349E87F" w:rsidR="00F4294A" w:rsidRPr="00F42485" w:rsidRDefault="00651AE9" w:rsidP="00F42485">
      <w:pPr>
        <w:pStyle w:val="ListParagraph"/>
        <w:numPr>
          <w:ilvl w:val="0"/>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Chạy từ đầu đến cuối danh sách - nếu node = Node danh sách thì tiến hành nhập thông tin chỉnh sửa.</w:t>
      </w:r>
    </w:p>
    <w:p w14:paraId="63AAE609" w14:textId="15690018" w:rsidR="00F4294A" w:rsidRDefault="00311567" w:rsidP="00F4294A">
      <w:pPr>
        <w:pStyle w:val="ListParagraph"/>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US"/>
        </w:rPr>
        <w:drawing>
          <wp:anchor distT="0" distB="0" distL="114300" distR="114300" simplePos="0" relativeHeight="251787264" behindDoc="1" locked="0" layoutInCell="1" allowOverlap="1" wp14:anchorId="490F42AD" wp14:editId="6361E609">
            <wp:simplePos x="0" y="0"/>
            <wp:positionH relativeFrom="margin">
              <wp:align>center</wp:align>
            </wp:positionH>
            <wp:positionV relativeFrom="page">
              <wp:posOffset>6815455</wp:posOffset>
            </wp:positionV>
            <wp:extent cx="4618990" cy="2751455"/>
            <wp:effectExtent l="0" t="0" r="0" b="0"/>
            <wp:wrapTight wrapText="bothSides">
              <wp:wrapPolygon edited="0">
                <wp:start x="0" y="0"/>
                <wp:lineTo x="0" y="21386"/>
                <wp:lineTo x="21469" y="21386"/>
                <wp:lineTo x="21469"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8990" cy="2751455"/>
                    </a:xfrm>
                    <a:prstGeom prst="rect">
                      <a:avLst/>
                    </a:prstGeom>
                  </pic:spPr>
                </pic:pic>
              </a:graphicData>
            </a:graphic>
            <wp14:sizeRelH relativeFrom="margin">
              <wp14:pctWidth>0</wp14:pctWidth>
            </wp14:sizeRelH>
            <wp14:sizeRelV relativeFrom="margin">
              <wp14:pctHeight>0</wp14:pctHeight>
            </wp14:sizeRelV>
          </wp:anchor>
        </w:drawing>
      </w:r>
    </w:p>
    <w:p w14:paraId="0E5B934E" w14:textId="6C4D1006" w:rsidR="00651AE9" w:rsidRPr="00311567" w:rsidRDefault="00651AE9" w:rsidP="00651AE9">
      <w:pPr>
        <w:pStyle w:val="ListParagraph"/>
        <w:numPr>
          <w:ilvl w:val="0"/>
          <w:numId w:val="7"/>
        </w:num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tìm kiếm:</w:t>
      </w:r>
    </w:p>
    <w:p w14:paraId="1D73CEDA" w14:textId="6774747F" w:rsidR="00651AE9" w:rsidRDefault="00651AE9" w:rsidP="00651AE9">
      <w:pPr>
        <w:pStyle w:val="ListParagraph"/>
        <w:numPr>
          <w:ilvl w:val="0"/>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Truyền vào </w:t>
      </w:r>
      <w:r w:rsidRPr="004C77E5">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C77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SoHoaDon</w:t>
      </w:r>
    </w:p>
    <w:p w14:paraId="66FC3852" w14:textId="3054A511" w:rsidR="00651AE9" w:rsidRDefault="00651AE9" w:rsidP="00651AE9">
      <w:pPr>
        <w:pStyle w:val="ListParagraph"/>
        <w:numPr>
          <w:ilvl w:val="0"/>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Chạy từ đầu đến cuối danh sách – nếu Variables </w:t>
      </w:r>
      <w:r w:rsidR="004C77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SoHoaDon của node nào trong danh sách = với SoHoaDon truyền vào thì trả về node ấy.</w:t>
      </w:r>
    </w:p>
    <w:p w14:paraId="4B8A5AA0" w14:textId="242E22C8" w:rsidR="00F4294A" w:rsidRDefault="00F4294A" w:rsidP="00F4294A">
      <w:pPr>
        <w:pStyle w:val="ListParagraph"/>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2ECC2E" w14:textId="00717F57" w:rsidR="00F4294A" w:rsidRDefault="00F4294A" w:rsidP="00F42485">
      <w:pPr>
        <w:pStyle w:val="ListParagraph"/>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94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D2ED24C" wp14:editId="4A9F135C">
            <wp:extent cx="5486400" cy="119380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193800"/>
                    </a:xfrm>
                    <a:prstGeom prst="rect">
                      <a:avLst/>
                    </a:prstGeom>
                  </pic:spPr>
                </pic:pic>
              </a:graphicData>
            </a:graphic>
          </wp:inline>
        </w:drawing>
      </w:r>
    </w:p>
    <w:p w14:paraId="6FD1E0A8" w14:textId="64A031FB" w:rsidR="004C77E5" w:rsidRPr="00311567" w:rsidRDefault="004C77E5" w:rsidP="004C77E5">
      <w:pPr>
        <w:pStyle w:val="ListParagraph"/>
        <w:numPr>
          <w:ilvl w:val="0"/>
          <w:numId w:val="16"/>
        </w:num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trúc hàm Main</w:t>
      </w:r>
      <w:r w:rsidR="00B4402E"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AA4704" w14:textId="25A12027" w:rsidR="00B4402E" w:rsidRDefault="00B4402E" w:rsidP="00B4402E">
      <w:pPr>
        <w:pStyle w:val="ListParagraph"/>
        <w:numPr>
          <w:ilvl w:val="0"/>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Khởi tạo đối tượng quanLyKH</w:t>
      </w:r>
    </w:p>
    <w:p w14:paraId="4F0110A8" w14:textId="6FB2A45F" w:rsidR="00B4402E" w:rsidRDefault="00B4402E" w:rsidP="00B4402E">
      <w:pPr>
        <w:pStyle w:val="ListParagraph"/>
        <w:numPr>
          <w:ilvl w:val="0"/>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Khởi tạo đối tượng quanLyNV</w:t>
      </w:r>
    </w:p>
    <w:p w14:paraId="16F34018" w14:textId="042F03CB" w:rsidR="00B4402E" w:rsidRDefault="00B4402E" w:rsidP="00B4402E">
      <w:pPr>
        <w:pStyle w:val="ListParagraph"/>
        <w:numPr>
          <w:ilvl w:val="0"/>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Dùng </w:t>
      </w:r>
      <w:r w:rsidRPr="00B4402E">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Read()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đọc hết danh sách Node từ hai file rồi thêm vào quanLyKH và quanLyNV bằng ThemNode</w:t>
      </w:r>
    </w:p>
    <w:p w14:paraId="2CF35DD3" w14:textId="4650E670" w:rsidR="00B4402E" w:rsidRDefault="00B4402E" w:rsidP="00B4402E">
      <w:pPr>
        <w:pStyle w:val="ListParagraph"/>
        <w:numPr>
          <w:ilvl w:val="0"/>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Truyền quanLyKH, quanLyNV vào function MeNu.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Trong function MeNu, dùng Switch – Case để lựa chọn gọi MenuKH và MenuNV</w:t>
      </w:r>
    </w:p>
    <w:p w14:paraId="133DD2A1" w14:textId="046514B5" w:rsidR="00B4402E" w:rsidRDefault="00B4402E" w:rsidP="00B4402E">
      <w:pPr>
        <w:pStyle w:val="ListParagraph"/>
        <w:numPr>
          <w:ilvl w:val="0"/>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Trong MenuKH truyền vào quanlyKH, dùng </w:t>
      </w:r>
      <w:r w:rsidRPr="00B4402E">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Switch – Case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để xử lí các lựa chọn thêm – xóa – sửa – tìm kiếm – hiển thị danh sách.</w:t>
      </w:r>
    </w:p>
    <w:p w14:paraId="616FCC20" w14:textId="6C0A623D" w:rsidR="00B4402E" w:rsidRDefault="00B4402E" w:rsidP="00B4402E">
      <w:pPr>
        <w:pStyle w:val="ListParagraph"/>
        <w:numPr>
          <w:ilvl w:val="0"/>
          <w:numId w:val="1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Trong MenuNV truyền vào quanlyNV, dùng </w:t>
      </w:r>
      <w:r w:rsidRPr="00B4402E">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Switch – Case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để xử lí các lựa chọn thêm – xóa – sửa – tìm kiếm – hiển thị danh sách.</w:t>
      </w:r>
    </w:p>
    <w:p w14:paraId="6567A064" w14:textId="7DF26984" w:rsidR="00F42485" w:rsidRDefault="00F42485" w:rsidP="00F42485">
      <w:pPr>
        <w:pStyle w:val="ListParagraph"/>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US"/>
        </w:rPr>
        <w:drawing>
          <wp:inline distT="0" distB="0" distL="0" distR="0" wp14:anchorId="57C6EBF5" wp14:editId="26054682">
            <wp:extent cx="4004733" cy="37006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081" cy="3708384"/>
                    </a:xfrm>
                    <a:prstGeom prst="rect">
                      <a:avLst/>
                    </a:prstGeom>
                  </pic:spPr>
                </pic:pic>
              </a:graphicData>
            </a:graphic>
          </wp:inline>
        </w:drawing>
      </w:r>
    </w:p>
    <w:p w14:paraId="2490FA40" w14:textId="446ED50A" w:rsidR="00B4402E" w:rsidRPr="00311567" w:rsidRDefault="00B4402E" w:rsidP="00B4402E">
      <w:pPr>
        <w:pStyle w:val="ListParagraph"/>
        <w:numPr>
          <w:ilvl w:val="0"/>
          <w:numId w:val="16"/>
        </w:num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Sơ đồ khối về chức năng: THÊM</w:t>
      </w:r>
    </w:p>
    <w:p w14:paraId="475ED4D4" w14:textId="740F9220" w:rsidR="00B4402E" w:rsidRPr="00B4402E" w:rsidRDefault="00A52C8A" w:rsidP="00A52C8A">
      <w:pPr>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Pr>
          <w:noProof/>
          <w:lang w:eastAsia="en-US"/>
        </w:rPr>
        <w:drawing>
          <wp:inline distT="0" distB="0" distL="0" distR="0" wp14:anchorId="1284ADC9" wp14:editId="34061835">
            <wp:extent cx="3390900" cy="656157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2258" cy="6564200"/>
                    </a:xfrm>
                    <a:prstGeom prst="rect">
                      <a:avLst/>
                    </a:prstGeom>
                  </pic:spPr>
                </pic:pic>
              </a:graphicData>
            </a:graphic>
          </wp:inline>
        </w:drawing>
      </w:r>
    </w:p>
    <w:p w14:paraId="39E3D6F5" w14:textId="68356A6A" w:rsidR="00B902AB" w:rsidRDefault="007138E5" w:rsidP="007138E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Chi phí thêm: T(n) = O(1)</w:t>
      </w:r>
    </w:p>
    <w:p w14:paraId="644057F8" w14:textId="5C21432B" w:rsidR="007138E5" w:rsidRDefault="007138E5" w:rsidP="007138E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Với database 1000 giá trị =&gt; T(1000) = T(1)</w:t>
      </w:r>
    </w:p>
    <w:p w14:paraId="73E80950" w14:textId="6B35D8C9" w:rsidR="007138E5" w:rsidRDefault="007138E5" w:rsidP="00B440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D29C78" w14:textId="5336163D" w:rsidR="00B902AB" w:rsidRDefault="009268A4" w:rsidP="009268A4">
      <w:pPr>
        <w:pStyle w:val="ListParagraph"/>
        <w:numPr>
          <w:ilvl w:val="0"/>
          <w:numId w:val="16"/>
        </w:num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156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Sơ đồ khối về chức năng:  XÓA</w:t>
      </w:r>
    </w:p>
    <w:p w14:paraId="5D000AE9" w14:textId="77777777" w:rsidR="00A52C8A" w:rsidRDefault="00A52C8A" w:rsidP="00A52C8A">
      <w:pPr>
        <w:pStyle w:val="ListParagraph"/>
        <w:ind w:left="54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48A449" w14:textId="0B6123B0" w:rsidR="009268A4" w:rsidRDefault="00A52C8A" w:rsidP="00A52C8A">
      <w:pPr>
        <w:pStyle w:val="ListParagraph"/>
        <w:ind w:left="5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US"/>
        </w:rPr>
        <w:lastRenderedPageBreak/>
        <w:drawing>
          <wp:inline distT="0" distB="0" distL="0" distR="0" wp14:anchorId="091F9F6B" wp14:editId="4581DDFD">
            <wp:extent cx="5486400" cy="6074796"/>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9824" cy="6078587"/>
                    </a:xfrm>
                    <a:prstGeom prst="rect">
                      <a:avLst/>
                    </a:prstGeom>
                  </pic:spPr>
                </pic:pic>
              </a:graphicData>
            </a:graphic>
          </wp:inline>
        </w:drawing>
      </w:r>
    </w:p>
    <w:p w14:paraId="467CF87C" w14:textId="4E1BA207" w:rsidR="009268A4" w:rsidRDefault="009268A4" w:rsidP="00B440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EE48C4" w14:textId="3D1F3D09" w:rsidR="007138E5" w:rsidRDefault="007138E5" w:rsidP="007138E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phí xóa:</w:t>
      </w:r>
    </w:p>
    <w:p w14:paraId="0ADF0DAC" w14:textId="14ACC113" w:rsidR="007138E5" w:rsidRDefault="007138E5" w:rsidP="007138E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Tối thiểu T(n) = O(1)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Với database 1000 giá trị =&gt; Tối thiếu T(n) = T(1)</w:t>
      </w:r>
    </w:p>
    <w:p w14:paraId="74DF94B5" w14:textId="2016757C" w:rsidR="00A52C8A" w:rsidRDefault="007138E5" w:rsidP="00B440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Tối đa T(n) = 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Với database 1000 giá trị =&gt; Tố</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đa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T(n) = 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999</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B225E1" w14:textId="65CA1D35" w:rsidR="009268A4" w:rsidRPr="00A52C8A" w:rsidRDefault="00161A5F" w:rsidP="00161A5F">
      <w:pPr>
        <w:pStyle w:val="ListParagraph"/>
        <w:numPr>
          <w:ilvl w:val="0"/>
          <w:numId w:val="16"/>
        </w:num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2C8A">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Sơ đồ khối chức năng: SỬA</w:t>
      </w:r>
    </w:p>
    <w:p w14:paraId="2F2227E4" w14:textId="2BA972EB" w:rsidR="00161A5F" w:rsidRDefault="00161A5F" w:rsidP="00161A5F">
      <w:pPr>
        <w:spacing w:after="120"/>
      </w:pPr>
    </w:p>
    <w:p w14:paraId="1EAA63D6" w14:textId="694084B1" w:rsidR="00A52C8A" w:rsidRDefault="00A52C8A" w:rsidP="00161A5F">
      <w:pPr>
        <w:spacing w:after="120"/>
      </w:pPr>
      <w:r>
        <w:rPr>
          <w:noProof/>
          <w:lang w:eastAsia="en-US"/>
        </w:rPr>
        <w:lastRenderedPageBreak/>
        <w:drawing>
          <wp:inline distT="0" distB="0" distL="0" distR="0" wp14:anchorId="033F4E88" wp14:editId="7C50F620">
            <wp:extent cx="5486400" cy="6392849"/>
            <wp:effectExtent l="0" t="0" r="0" b="82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1341" cy="6398606"/>
                    </a:xfrm>
                    <a:prstGeom prst="rect">
                      <a:avLst/>
                    </a:prstGeom>
                  </pic:spPr>
                </pic:pic>
              </a:graphicData>
            </a:graphic>
          </wp:inline>
        </w:drawing>
      </w:r>
    </w:p>
    <w:p w14:paraId="24A5D8F4" w14:textId="00238E97" w:rsidR="007138E5" w:rsidRDefault="007138E5" w:rsidP="007138E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Chi phí </w:t>
      </w:r>
      <w:r w:rsidR="00A8755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80BBE5" w14:textId="77777777" w:rsidR="007138E5" w:rsidRDefault="007138E5" w:rsidP="007138E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Tối thiểu T(n) = O(1)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Với database 1000 giá trị =&gt; Tối thiếu T(n) = T(1)</w:t>
      </w:r>
    </w:p>
    <w:p w14:paraId="1A46D48F" w14:textId="2AA20061" w:rsidR="00A52C8A" w:rsidRPr="007138E5" w:rsidRDefault="007138E5" w:rsidP="007138E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Tối đa T(n) = 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Với database 1000 giá trị =&gt; Tối đa T(n) = T(999)</w:t>
      </w:r>
    </w:p>
    <w:p w14:paraId="28A81DA0" w14:textId="5CEC2018" w:rsidR="00161A5F" w:rsidRPr="00A52C8A" w:rsidRDefault="002806D5" w:rsidP="002806D5">
      <w:pPr>
        <w:pStyle w:val="ListParagraph"/>
        <w:numPr>
          <w:ilvl w:val="0"/>
          <w:numId w:val="16"/>
        </w:numPr>
        <w:spacing w:after="120"/>
        <w:rPr>
          <w:b/>
          <w:color w:val="000000" w:themeColor="text1"/>
        </w:rPr>
      </w:pPr>
      <w:r w:rsidRPr="00A52C8A">
        <w:rPr>
          <w:b/>
          <w:color w:val="000000" w:themeColor="text1"/>
        </w:rPr>
        <w:t>Sơ đồ khối chức năng: TÌM KIẾM</w:t>
      </w:r>
    </w:p>
    <w:p w14:paraId="6998139B" w14:textId="77777777" w:rsidR="00A52C8A" w:rsidRPr="00A52C8A" w:rsidRDefault="00A52C8A" w:rsidP="00A52C8A">
      <w:pPr>
        <w:pStyle w:val="ListParagraph"/>
        <w:spacing w:after="120"/>
        <w:ind w:left="540"/>
        <w:rPr>
          <w:b/>
        </w:rPr>
      </w:pPr>
    </w:p>
    <w:p w14:paraId="6638A4EE" w14:textId="0D1BD7D1" w:rsidR="00F02A3F" w:rsidRDefault="00A52C8A" w:rsidP="00DC18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US"/>
        </w:rPr>
        <w:lastRenderedPageBreak/>
        <w:drawing>
          <wp:inline distT="0" distB="0" distL="0" distR="0" wp14:anchorId="00331BC3" wp14:editId="6CFD9401">
            <wp:extent cx="5760420" cy="6471139"/>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9091" cy="6480880"/>
                    </a:xfrm>
                    <a:prstGeom prst="rect">
                      <a:avLst/>
                    </a:prstGeom>
                  </pic:spPr>
                </pic:pic>
              </a:graphicData>
            </a:graphic>
          </wp:inline>
        </w:drawing>
      </w:r>
    </w:p>
    <w:p w14:paraId="0D657B5D" w14:textId="6290ECD6" w:rsidR="007138E5" w:rsidRDefault="007138E5" w:rsidP="007138E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Chi phí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tìm kiếm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A56D6" w14:textId="77777777" w:rsidR="007138E5" w:rsidRDefault="007138E5" w:rsidP="007138E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Tối thiểu T(n) = O(1)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Với database 1000 giá trị =&gt; Tối thiếu T(n) = T(1)</w:t>
      </w:r>
    </w:p>
    <w:p w14:paraId="369D70FC" w14:textId="6522780C" w:rsidR="00B4402E" w:rsidRDefault="007138E5" w:rsidP="007138E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Tối đa T(n) = 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Với database 1000 giá trị =&gt; Tối đa T(n) = T(999)</w:t>
      </w:r>
    </w:p>
    <w:p w14:paraId="57531E1D" w14:textId="45173085" w:rsidR="00F02A3F" w:rsidRDefault="00B4402E" w:rsidP="00DC181F">
      <w:pP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02E">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III</w:t>
      </w:r>
      <w: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TỔNG KẾT ĐÁNH GIÁ VÀ HƯỚNG PHÁT TRIỂN CỦA ỨNG DỤNG:</w:t>
      </w:r>
    </w:p>
    <w:p w14:paraId="25AD2ECB" w14:textId="59474339" w:rsidR="00B4402E" w:rsidRDefault="00B4402E" w:rsidP="00B4402E">
      <w:pPr>
        <w:pStyle w:val="ListParagraph"/>
        <w:numPr>
          <w:ilvl w:val="0"/>
          <w:numId w:val="19"/>
        </w:numP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38E5">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Những điểm chương trình đã làm được:</w:t>
      </w:r>
    </w:p>
    <w:p w14:paraId="1DEAD4E0" w14:textId="77777777" w:rsidR="007138E5" w:rsidRPr="007138E5" w:rsidRDefault="007138E5" w:rsidP="007138E5">
      <w:pPr>
        <w:pStyle w:val="ListParagraph"/>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75D196" w14:textId="7DCA3CE9" w:rsidR="00B4402E" w:rsidRDefault="00F64D76" w:rsidP="00B4402E">
      <w:pPr>
        <w:pStyle w:val="ListParagraph"/>
        <w:numPr>
          <w:ilvl w:val="0"/>
          <w:numId w:val="18"/>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lí được danh sách nhân viên và khách hàng của công ty ABC</w:t>
      </w:r>
    </w:p>
    <w:p w14:paraId="528FA71C" w14:textId="7C462C3B" w:rsidR="00F64D76" w:rsidRDefault="00F64D76" w:rsidP="00B4402E">
      <w:pPr>
        <w:pStyle w:val="ListParagraph"/>
        <w:numPr>
          <w:ilvl w:val="0"/>
          <w:numId w:val="18"/>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Dễ dàng thêm nhân viên mới, xóa thông tin nhân viên cũ cũng như chỉnh sửa lại thông tin của nhân viên qua từng năm, dễ dàng tìm kiếm được nhân viên với số lượng lớn của dữ liệu</w:t>
      </w:r>
    </w:p>
    <w:p w14:paraId="6436CA18" w14:textId="019A38C0" w:rsidR="00F64D76" w:rsidRDefault="00F64D76" w:rsidP="00F64D76">
      <w:pPr>
        <w:pStyle w:val="ListParagraph"/>
        <w:numPr>
          <w:ilvl w:val="0"/>
          <w:numId w:val="18"/>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Dễ dàng thêm khách hàng tiềm năng, xóa thông tin các khách hàng cũ, cập nhật lại danh sách khách hàng đã và đang ủng hộ công ty</w:t>
      </w:r>
      <w:r w:rsidR="007E1186">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Tìm kiếm được khách hàng.</w:t>
      </w:r>
    </w:p>
    <w:p w14:paraId="2B1BDFED" w14:textId="2E1B3100" w:rsidR="00F64D76" w:rsidRDefault="007E1186" w:rsidP="007E1186">
      <w:pPr>
        <w:pStyle w:val="ListParagraph"/>
        <w:numPr>
          <w:ilvl w:val="0"/>
          <w:numId w:val="19"/>
        </w:numP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38E5">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Những điểm chương trình chưa làm được:</w:t>
      </w:r>
    </w:p>
    <w:p w14:paraId="64339741" w14:textId="77777777" w:rsidR="007138E5" w:rsidRPr="007138E5" w:rsidRDefault="007138E5" w:rsidP="007138E5">
      <w:pPr>
        <w:pStyle w:val="ListParagraph"/>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970E7B" w14:textId="1C00C290" w:rsidR="007E1186" w:rsidRDefault="007E1186" w:rsidP="007E1186">
      <w:pPr>
        <w:pStyle w:val="ListParagraph"/>
        <w:numPr>
          <w:ilvl w:val="0"/>
          <w:numId w:val="18"/>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lí được lương nhân viên, nhưng chưa thực sự tương tác được thông tin truyền vào của nhân viên, chưa thống kê được mức lương của nhân viên qua các thời kì làm việc tại công ty.</w:t>
      </w:r>
    </w:p>
    <w:p w14:paraId="6434C861" w14:textId="4083B112" w:rsidR="007E1186" w:rsidRDefault="007E1186" w:rsidP="007E1186">
      <w:pPr>
        <w:pStyle w:val="ListParagraph"/>
        <w:numPr>
          <w:ilvl w:val="0"/>
          <w:numId w:val="18"/>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dữ liệu dễ xảy ra lỗi, mức độ chính xác vẫn chưa hoàn toàn cao.</w:t>
      </w:r>
    </w:p>
    <w:p w14:paraId="172CC872" w14:textId="2D788946" w:rsidR="007E1186" w:rsidRDefault="007E1186" w:rsidP="007E1186">
      <w:pPr>
        <w:pStyle w:val="ListParagraph"/>
        <w:numPr>
          <w:ilvl w:val="0"/>
          <w:numId w:val="18"/>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Chỉ quản lí được khái quát thông tin của khách hàng, các thông tin vẫn chưa rõ ràng và cụ thể.</w:t>
      </w:r>
    </w:p>
    <w:p w14:paraId="043709B1" w14:textId="44E3F0BD" w:rsidR="007E1186" w:rsidRDefault="007E1186" w:rsidP="007E1186">
      <w:pPr>
        <w:pStyle w:val="ListParagraph"/>
        <w:numPr>
          <w:ilvl w:val="0"/>
          <w:numId w:val="18"/>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Giao diện của chương trình vẫn chưa hoàn thiện, vẫn chưa thân thiện với người dùng.</w:t>
      </w:r>
    </w:p>
    <w:p w14:paraId="77974E1C" w14:textId="48DB4F7C" w:rsidR="007E1186" w:rsidRDefault="007E1186" w:rsidP="007E1186">
      <w:pPr>
        <w:pStyle w:val="ListParagraph"/>
        <w:numPr>
          <w:ilvl w:val="0"/>
          <w:numId w:val="19"/>
        </w:numP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38E5">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Hướng phát triển của chương trình:</w:t>
      </w:r>
    </w:p>
    <w:p w14:paraId="20851FCA" w14:textId="77777777" w:rsidR="007138E5" w:rsidRPr="007138E5" w:rsidRDefault="007138E5" w:rsidP="007138E5">
      <w:pPr>
        <w:pStyle w:val="ListParagraph"/>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4764F8" w14:textId="6B093EF9" w:rsidR="007E1186" w:rsidRDefault="007E1186" w:rsidP="007E1186">
      <w:pPr>
        <w:pStyle w:val="ListParagraph"/>
        <w:numPr>
          <w:ilvl w:val="0"/>
          <w:numId w:val="18"/>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Mở rộng cơ sở dữ liệu, thêm nhiều trường dữ liệu cho khách hàng và cả nhân viên.</w:t>
      </w:r>
    </w:p>
    <w:p w14:paraId="5CC1D8FB" w14:textId="09EBDC57" w:rsidR="007E1186" w:rsidRDefault="007E1186" w:rsidP="007E1186">
      <w:pPr>
        <w:pStyle w:val="ListParagraph"/>
        <w:numPr>
          <w:ilvl w:val="0"/>
          <w:numId w:val="18"/>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lí được mức lương cụ thể từng tháng của nhân viên.</w:t>
      </w:r>
    </w:p>
    <w:p w14:paraId="38709BD2" w14:textId="028FF5AA" w:rsidR="007E1186" w:rsidRDefault="007E1186" w:rsidP="007E1186">
      <w:pPr>
        <w:pStyle w:val="ListParagraph"/>
        <w:numPr>
          <w:ilvl w:val="0"/>
          <w:numId w:val="18"/>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Thống kê được lương của nhân viên theo kì, quý, năm. </w:t>
      </w:r>
    </w:p>
    <w:p w14:paraId="67D01C2C" w14:textId="62F5970A" w:rsidR="007E1186" w:rsidRDefault="007E1186" w:rsidP="007E1186">
      <w:pPr>
        <w:pStyle w:val="ListParagraph"/>
        <w:numPr>
          <w:ilvl w:val="0"/>
          <w:numId w:val="18"/>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Thêm mức thưởng và lương nhân viên.</w:t>
      </w:r>
    </w:p>
    <w:p w14:paraId="02B03706" w14:textId="79690334" w:rsidR="007E1186" w:rsidRDefault="007E1186" w:rsidP="007E1186">
      <w:pPr>
        <w:pStyle w:val="ListParagraph"/>
        <w:numPr>
          <w:ilvl w:val="0"/>
          <w:numId w:val="18"/>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Thêm các chức năng khác  như phân khách hàng ra theo từng độ tuổi, số tiền giao dịch của khách hàng với công ty, phân loại ra khách hàng tiềm năng của công ty.</w:t>
      </w:r>
    </w:p>
    <w:p w14:paraId="4CACE431" w14:textId="0FDFA9B3" w:rsidR="007E1186" w:rsidRDefault="007E1186" w:rsidP="007E1186">
      <w:pPr>
        <w:pStyle w:val="ListParagraph"/>
        <w:numPr>
          <w:ilvl w:val="0"/>
          <w:numId w:val="18"/>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Thêm MessageBox để nhân viên tương tác với khách hàng.</w:t>
      </w:r>
    </w:p>
    <w:p w14:paraId="127DE9A2" w14:textId="77777777" w:rsidR="007E1186" w:rsidRPr="00D22CB2" w:rsidRDefault="007E1186" w:rsidP="00D22CB2">
      <w:pPr>
        <w:ind w:left="720"/>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ED484" w14:textId="677300F0" w:rsidR="00485269" w:rsidRPr="00B4402E" w:rsidRDefault="00485269" w:rsidP="00190395">
      <w:pPr>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GoBack"/>
      <w:bookmarkEnd w:id="5"/>
    </w:p>
    <w:sectPr w:rsidR="00485269" w:rsidRPr="00B4402E">
      <w:footerReference w:type="default" r:id="rId2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24ABC2" w14:textId="77777777" w:rsidR="00F4294A" w:rsidRDefault="00F4294A">
      <w:pPr>
        <w:spacing w:before="0" w:after="0" w:line="240" w:lineRule="auto"/>
      </w:pPr>
      <w:r>
        <w:separator/>
      </w:r>
    </w:p>
  </w:endnote>
  <w:endnote w:type="continuationSeparator" w:id="0">
    <w:p w14:paraId="135A79AE" w14:textId="77777777" w:rsidR="00F4294A" w:rsidRDefault="00F429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D2F17" w14:textId="0C2C7C2A" w:rsidR="00F4294A" w:rsidRDefault="00F4294A">
    <w:pPr>
      <w:pStyle w:val="Footer"/>
    </w:pPr>
    <w:r>
      <w:t xml:space="preserve">Page </w:t>
    </w:r>
    <w:r>
      <w:fldChar w:fldCharType="begin"/>
    </w:r>
    <w:r>
      <w:instrText xml:space="preserve"> PAGE  \* Arabic  \* MERGEFORMAT </w:instrText>
    </w:r>
    <w:r>
      <w:fldChar w:fldCharType="separate"/>
    </w:r>
    <w:r w:rsidR="00EF5B46">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4DC564" w14:textId="77777777" w:rsidR="00F4294A" w:rsidRDefault="00F4294A">
      <w:pPr>
        <w:spacing w:before="0" w:after="0" w:line="240" w:lineRule="auto"/>
      </w:pPr>
      <w:r>
        <w:separator/>
      </w:r>
    </w:p>
  </w:footnote>
  <w:footnote w:type="continuationSeparator" w:id="0">
    <w:p w14:paraId="635A4CED" w14:textId="77777777" w:rsidR="00F4294A" w:rsidRDefault="00F429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1E2B7F"/>
    <w:multiLevelType w:val="hybridMultilevel"/>
    <w:tmpl w:val="FE9407F6"/>
    <w:lvl w:ilvl="0" w:tplc="E7AA07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86178"/>
    <w:multiLevelType w:val="hybridMultilevel"/>
    <w:tmpl w:val="EFB8F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4E6B16"/>
    <w:multiLevelType w:val="hybridMultilevel"/>
    <w:tmpl w:val="0D26B12E"/>
    <w:lvl w:ilvl="0" w:tplc="04090019">
      <w:start w:val="1"/>
      <w:numFmt w:val="lowerLetter"/>
      <w:lvlText w:val="%1."/>
      <w:lvlJc w:val="left"/>
      <w:pPr>
        <w:ind w:left="5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782824"/>
    <w:multiLevelType w:val="hybridMultilevel"/>
    <w:tmpl w:val="B2D4E870"/>
    <w:lvl w:ilvl="0" w:tplc="8B0E1A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42317"/>
    <w:multiLevelType w:val="hybridMultilevel"/>
    <w:tmpl w:val="64487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D53C0"/>
    <w:multiLevelType w:val="hybridMultilevel"/>
    <w:tmpl w:val="D9AC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3835D4"/>
    <w:multiLevelType w:val="hybridMultilevel"/>
    <w:tmpl w:val="1FB8465A"/>
    <w:lvl w:ilvl="0" w:tplc="F5C88728">
      <w:numFmt w:val="bullet"/>
      <w:lvlText w:val="-"/>
      <w:lvlJc w:val="left"/>
      <w:pPr>
        <w:ind w:left="1080" w:hanging="360"/>
      </w:pPr>
      <w:rPr>
        <w:rFonts w:ascii="Constantia" w:eastAsiaTheme="minorHAnsi" w:hAnsi="Constant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59067A6"/>
    <w:multiLevelType w:val="hybridMultilevel"/>
    <w:tmpl w:val="91BA0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693AE1"/>
    <w:multiLevelType w:val="hybridMultilevel"/>
    <w:tmpl w:val="06A0A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4D2719"/>
    <w:multiLevelType w:val="hybridMultilevel"/>
    <w:tmpl w:val="5626779C"/>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0E4962"/>
    <w:multiLevelType w:val="hybridMultilevel"/>
    <w:tmpl w:val="44921046"/>
    <w:lvl w:ilvl="0" w:tplc="18A606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8B2F93"/>
    <w:multiLevelType w:val="hybridMultilevel"/>
    <w:tmpl w:val="C15C9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4E12E2"/>
    <w:multiLevelType w:val="hybridMultilevel"/>
    <w:tmpl w:val="54C0A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E85152"/>
    <w:multiLevelType w:val="hybridMultilevel"/>
    <w:tmpl w:val="EB5E32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93D4E"/>
    <w:multiLevelType w:val="hybridMultilevel"/>
    <w:tmpl w:val="7D548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9"/>
  </w:num>
  <w:num w:numId="8">
    <w:abstractNumId w:val="14"/>
  </w:num>
  <w:num w:numId="9">
    <w:abstractNumId w:val="5"/>
  </w:num>
  <w:num w:numId="10">
    <w:abstractNumId w:val="2"/>
  </w:num>
  <w:num w:numId="11">
    <w:abstractNumId w:val="16"/>
  </w:num>
  <w:num w:numId="12">
    <w:abstractNumId w:val="6"/>
  </w:num>
  <w:num w:numId="13">
    <w:abstractNumId w:val="7"/>
  </w:num>
  <w:num w:numId="14">
    <w:abstractNumId w:val="15"/>
  </w:num>
  <w:num w:numId="15">
    <w:abstractNumId w:val="12"/>
  </w:num>
  <w:num w:numId="16">
    <w:abstractNumId w:val="4"/>
  </w:num>
  <w:num w:numId="17">
    <w:abstractNumId w:val="10"/>
  </w:num>
  <w:num w:numId="18">
    <w:abstractNumId w:val="8"/>
  </w:num>
  <w:num w:numId="19">
    <w:abstractNumId w:val="11"/>
  </w:num>
  <w:num w:numId="20">
    <w:abstractNumId w:val="3"/>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439"/>
    <w:rsid w:val="00074762"/>
    <w:rsid w:val="00075BD6"/>
    <w:rsid w:val="000848B0"/>
    <w:rsid w:val="000F2B46"/>
    <w:rsid w:val="00141504"/>
    <w:rsid w:val="00161A5F"/>
    <w:rsid w:val="00190395"/>
    <w:rsid w:val="001B69CF"/>
    <w:rsid w:val="001D74C6"/>
    <w:rsid w:val="002806D5"/>
    <w:rsid w:val="002E32FC"/>
    <w:rsid w:val="002F3513"/>
    <w:rsid w:val="00311567"/>
    <w:rsid w:val="003D6BAA"/>
    <w:rsid w:val="004318BB"/>
    <w:rsid w:val="00444BEE"/>
    <w:rsid w:val="004653D1"/>
    <w:rsid w:val="004733ED"/>
    <w:rsid w:val="00485269"/>
    <w:rsid w:val="004910D0"/>
    <w:rsid w:val="004C77E5"/>
    <w:rsid w:val="004C7B8E"/>
    <w:rsid w:val="004D70BF"/>
    <w:rsid w:val="004F1DAA"/>
    <w:rsid w:val="0055687C"/>
    <w:rsid w:val="00575DC4"/>
    <w:rsid w:val="00651AE9"/>
    <w:rsid w:val="00693B3D"/>
    <w:rsid w:val="006D1BBE"/>
    <w:rsid w:val="007138E5"/>
    <w:rsid w:val="007206B8"/>
    <w:rsid w:val="007601A0"/>
    <w:rsid w:val="007E1186"/>
    <w:rsid w:val="008443BA"/>
    <w:rsid w:val="008A5C98"/>
    <w:rsid w:val="008F4A9E"/>
    <w:rsid w:val="0091353F"/>
    <w:rsid w:val="009268A4"/>
    <w:rsid w:val="009555BA"/>
    <w:rsid w:val="0098594B"/>
    <w:rsid w:val="00A053BB"/>
    <w:rsid w:val="00A52C8A"/>
    <w:rsid w:val="00A8755C"/>
    <w:rsid w:val="00AF7969"/>
    <w:rsid w:val="00B4402E"/>
    <w:rsid w:val="00B902AB"/>
    <w:rsid w:val="00B963A7"/>
    <w:rsid w:val="00C948B1"/>
    <w:rsid w:val="00CA181C"/>
    <w:rsid w:val="00CC16AC"/>
    <w:rsid w:val="00D22CB2"/>
    <w:rsid w:val="00D2398D"/>
    <w:rsid w:val="00D8325C"/>
    <w:rsid w:val="00DC181F"/>
    <w:rsid w:val="00EF5B46"/>
    <w:rsid w:val="00F02A3F"/>
    <w:rsid w:val="00F25E21"/>
    <w:rsid w:val="00F27439"/>
    <w:rsid w:val="00F42485"/>
    <w:rsid w:val="00F4294A"/>
    <w:rsid w:val="00F64D76"/>
    <w:rsid w:val="00F65301"/>
    <w:rsid w:val="00FB3738"/>
    <w:rsid w:val="00FF1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A191FE"/>
  <w15:chartTrackingRefBased/>
  <w15:docId w15:val="{454E0469-DBFC-4D30-9BCD-3CBFE19BC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2A3F"/>
    <w:pPr>
      <w:ind w:left="720"/>
      <w:contextualSpacing/>
    </w:pPr>
  </w:style>
  <w:style w:type="character" w:styleId="CommentReference">
    <w:name w:val="annotation reference"/>
    <w:basedOn w:val="DefaultParagraphFont"/>
    <w:uiPriority w:val="99"/>
    <w:semiHidden/>
    <w:unhideWhenUsed/>
    <w:rsid w:val="00161A5F"/>
    <w:rPr>
      <w:sz w:val="16"/>
      <w:szCs w:val="16"/>
    </w:rPr>
  </w:style>
  <w:style w:type="paragraph" w:styleId="CommentText">
    <w:name w:val="annotation text"/>
    <w:basedOn w:val="Normal"/>
    <w:link w:val="CommentTextChar"/>
    <w:uiPriority w:val="99"/>
    <w:semiHidden/>
    <w:unhideWhenUsed/>
    <w:rsid w:val="00161A5F"/>
    <w:pPr>
      <w:spacing w:line="240" w:lineRule="auto"/>
    </w:pPr>
  </w:style>
  <w:style w:type="character" w:customStyle="1" w:styleId="CommentTextChar">
    <w:name w:val="Comment Text Char"/>
    <w:basedOn w:val="DefaultParagraphFont"/>
    <w:link w:val="CommentText"/>
    <w:uiPriority w:val="99"/>
    <w:semiHidden/>
    <w:rsid w:val="00161A5F"/>
  </w:style>
  <w:style w:type="paragraph" w:styleId="CommentSubject">
    <w:name w:val="annotation subject"/>
    <w:basedOn w:val="CommentText"/>
    <w:next w:val="CommentText"/>
    <w:link w:val="CommentSubjectChar"/>
    <w:uiPriority w:val="99"/>
    <w:semiHidden/>
    <w:unhideWhenUsed/>
    <w:rsid w:val="00161A5F"/>
    <w:rPr>
      <w:b/>
      <w:bCs/>
    </w:rPr>
  </w:style>
  <w:style w:type="character" w:customStyle="1" w:styleId="CommentSubjectChar">
    <w:name w:val="Comment Subject Char"/>
    <w:basedOn w:val="CommentTextChar"/>
    <w:link w:val="CommentSubject"/>
    <w:uiPriority w:val="99"/>
    <w:semiHidden/>
    <w:rsid w:val="00161A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BB7111709141E297CB6AF09A8911A4"/>
        <w:category>
          <w:name w:val="General"/>
          <w:gallery w:val="placeholder"/>
        </w:category>
        <w:types>
          <w:type w:val="bbPlcHdr"/>
        </w:types>
        <w:behaviors>
          <w:behavior w:val="content"/>
        </w:behaviors>
        <w:guid w:val="{15BA7567-88BC-4382-88A9-B802906E495D}"/>
      </w:docPartPr>
      <w:docPartBody>
        <w:p w:rsidR="00D50CE3" w:rsidRDefault="00675035">
          <w:pPr>
            <w:pStyle w:val="9CBB7111709141E297CB6AF09A8911A4"/>
          </w:pPr>
          <w:r>
            <w:t>[Name]</w:t>
          </w:r>
        </w:p>
      </w:docPartBody>
    </w:docPart>
    <w:docPart>
      <w:docPartPr>
        <w:name w:val="B9DEDDEDCA09419997725FC63A4C5277"/>
        <w:category>
          <w:name w:val="General"/>
          <w:gallery w:val="placeholder"/>
        </w:category>
        <w:types>
          <w:type w:val="bbPlcHdr"/>
        </w:types>
        <w:behaviors>
          <w:behavior w:val="content"/>
        </w:behaviors>
        <w:guid w:val="{DED97EE0-5DA8-438D-8352-4B7F2B10CE16}"/>
      </w:docPartPr>
      <w:docPartBody>
        <w:p w:rsidR="00D50CE3" w:rsidRDefault="00675035">
          <w:pPr>
            <w:pStyle w:val="B9DEDDEDCA09419997725FC63A4C5277"/>
          </w:pPr>
          <w:r>
            <w:t>[Course Title]</w:t>
          </w:r>
        </w:p>
      </w:docPartBody>
    </w:docPart>
    <w:docPart>
      <w:docPartPr>
        <w:name w:val="4294FFCB199E4885BBB8BCFA778C6276"/>
        <w:category>
          <w:name w:val="General"/>
          <w:gallery w:val="placeholder"/>
        </w:category>
        <w:types>
          <w:type w:val="bbPlcHdr"/>
        </w:types>
        <w:behaviors>
          <w:behavior w:val="content"/>
        </w:behaviors>
        <w:guid w:val="{311370F8-D17B-4281-8782-B2BE5BB6FA8F}"/>
      </w:docPartPr>
      <w:docPartBody>
        <w:p w:rsidR="00D50CE3" w:rsidRDefault="00675035">
          <w:pPr>
            <w:pStyle w:val="4294FFCB199E4885BBB8BCFA778C6276"/>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035"/>
    <w:rsid w:val="00410470"/>
    <w:rsid w:val="00675035"/>
    <w:rsid w:val="00D50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9B7B25EA7B8B42AF8F54401F8D835383">
    <w:name w:val="9B7B25EA7B8B42AF8F54401F8D835383"/>
  </w:style>
  <w:style w:type="paragraph" w:customStyle="1" w:styleId="9CBB7111709141E297CB6AF09A8911A4">
    <w:name w:val="9CBB7111709141E297CB6AF09A8911A4"/>
  </w:style>
  <w:style w:type="paragraph" w:customStyle="1" w:styleId="B9DEDDEDCA09419997725FC63A4C5277">
    <w:name w:val="B9DEDDEDCA09419997725FC63A4C5277"/>
  </w:style>
  <w:style w:type="paragraph" w:customStyle="1" w:styleId="4294FFCB199E4885BBB8BCFA778C6276">
    <w:name w:val="4294FFCB199E4885BBB8BCFA778C62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2020-09-09T00:00:00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AFCE61BF-4F39-47EC-BC6B-DD6661357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405</TotalTime>
  <Pages>15</Pages>
  <Words>1605</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Đồ án cuối kì – Tạo DSLK nhân viên và khách hàng trong công ty ABC</vt:lpstr>
    </vt:vector>
  </TitlesOfParts>
  <Company/>
  <LinksUpToDate>false</LinksUpToDate>
  <CharactersWithSpaces>10733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cuối kì – Tạo DSLK nhân viên và khách hàng trong công ty ABC</dc:title>
  <dc:subject>ứng dụng danh sách liên kết để tra cứu thông tin khách hàng và nhân viên của công ty ABC</dc:subject>
  <dc:creator>Thành phố Hồ Chí Mình</dc:creator>
  <cp:keywords>CTDLVGT</cp:keywords>
  <cp:lastModifiedBy>Trung Kien Ha</cp:lastModifiedBy>
  <cp:revision>31</cp:revision>
  <dcterms:created xsi:type="dcterms:W3CDTF">2020-08-03T17:21:00Z</dcterms:created>
  <dcterms:modified xsi:type="dcterms:W3CDTF">2020-08-04T11:47:00Z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